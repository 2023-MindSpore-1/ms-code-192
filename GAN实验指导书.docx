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DA12C" w14:textId="57604A5B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  <w:bookmarkStart w:id="0" w:name="_Hlk111919312"/>
      <w:bookmarkEnd w:id="0"/>
      <w:r w:rsidRPr="0006232A">
        <w:rPr>
          <w:rFonts w:ascii="Huawei Sans" w:eastAsia="方正兰亭黑简体" w:hAnsi="Huawei Sans" w:cs="Huawei Sans"/>
          <w:lang w:eastAsia="zh-CN"/>
        </w:rPr>
        <w:t>华为昇腾</w:t>
      </w:r>
      <w:r w:rsidRPr="0006232A">
        <w:rPr>
          <w:rFonts w:ascii="Huawei Sans" w:eastAsia="方正兰亭黑简体" w:hAnsi="Huawei Sans" w:cs="Huawei Sans"/>
          <w:lang w:eastAsia="zh-CN"/>
        </w:rPr>
        <w:t>-</w:t>
      </w:r>
      <w:r w:rsidRPr="0006232A">
        <w:rPr>
          <w:rFonts w:ascii="Huawei Sans" w:eastAsia="方正兰亭黑简体" w:hAnsi="Huawei Sans" w:cs="Huawei Sans"/>
          <w:lang w:eastAsia="zh-CN"/>
        </w:rPr>
        <w:t>昇思</w:t>
      </w:r>
      <w:r w:rsidRPr="0006232A">
        <w:rPr>
          <w:rFonts w:ascii="Huawei Sans" w:eastAsia="方正兰亭黑简体" w:hAnsi="Huawei Sans" w:cs="Huawei Sans"/>
          <w:lang w:eastAsia="zh-CN"/>
        </w:rPr>
        <w:t>MindSpore</w:t>
      </w:r>
      <w:r w:rsidRPr="0006232A">
        <w:rPr>
          <w:rFonts w:ascii="Huawei Sans" w:eastAsia="方正兰亭黑简体" w:hAnsi="Huawei Sans" w:cs="Huawei Sans"/>
          <w:lang w:eastAsia="zh-CN"/>
        </w:rPr>
        <w:t>《</w:t>
      </w:r>
      <w:r w:rsidR="00BA39C2" w:rsidRPr="0006232A">
        <w:rPr>
          <w:rFonts w:ascii="Huawei Sans" w:eastAsia="方正兰亭黑简体" w:hAnsi="Huawei Sans" w:cs="Huawei Sans"/>
          <w:lang w:eastAsia="zh-CN"/>
        </w:rPr>
        <w:t>计算机视觉</w:t>
      </w:r>
      <w:r w:rsidRPr="0006232A">
        <w:rPr>
          <w:rFonts w:ascii="Huawei Sans" w:eastAsia="方正兰亭黑简体" w:hAnsi="Huawei Sans" w:cs="Huawei Sans"/>
          <w:lang w:eastAsia="zh-CN"/>
        </w:rPr>
        <w:t>》精品课程</w:t>
      </w:r>
    </w:p>
    <w:p w14:paraId="527D04C7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06232A">
        <w:rPr>
          <w:rFonts w:ascii="Huawei Sans" w:eastAsia="方正兰亭黑简体" w:hAnsi="Huawei Sans" w:cs="Huawei Sans"/>
        </w:rPr>
        <w:fldChar w:fldCharType="begin"/>
      </w:r>
      <w:r w:rsidRPr="0006232A">
        <w:rPr>
          <w:rFonts w:ascii="Huawei Sans" w:eastAsia="方正兰亭黑简体" w:hAnsi="Huawei Sans" w:cs="Huawei Sans"/>
          <w:lang w:eastAsia="zh-CN"/>
        </w:rPr>
        <w:instrText xml:space="preserve"> DOCPROPERTY  "Product&amp;Project Name" </w:instrText>
      </w:r>
      <w:r w:rsidRPr="0006232A">
        <w:rPr>
          <w:rFonts w:ascii="Huawei Sans" w:eastAsia="方正兰亭黑简体" w:hAnsi="Huawei Sans" w:cs="Huawei Sans"/>
        </w:rPr>
        <w:fldChar w:fldCharType="end"/>
      </w:r>
    </w:p>
    <w:p w14:paraId="212D206F" w14:textId="6EECEF45" w:rsidR="00B97F6F" w:rsidRPr="0006232A" w:rsidRDefault="00B97F6F" w:rsidP="00B97F6F">
      <w:pPr>
        <w:pStyle w:val="cover--"/>
        <w:rPr>
          <w:rFonts w:ascii="Huawei Sans" w:eastAsia="方正兰亭黑简体" w:hAnsi="Huawei Sans" w:cs="Huawei Sans"/>
          <w:noProof/>
        </w:rPr>
      </w:pPr>
      <w:r w:rsidRPr="0006232A">
        <w:rPr>
          <w:rFonts w:ascii="Huawei Sans" w:eastAsia="方正兰亭黑简体" w:hAnsi="Huawei Sans" w:cs="Huawei Sans"/>
          <w:noProof/>
        </w:rPr>
        <w:t>HCIA-</w:t>
      </w:r>
      <w:r w:rsidR="00BA39C2" w:rsidRPr="0006232A">
        <w:rPr>
          <w:rFonts w:ascii="Huawei Sans" w:eastAsia="方正兰亭黑简体" w:hAnsi="Huawei Sans" w:cs="Huawei Sans"/>
          <w:noProof/>
        </w:rPr>
        <w:t>计算机视觉</w:t>
      </w:r>
    </w:p>
    <w:p w14:paraId="5B420981" w14:textId="77777777" w:rsidR="00B97F6F" w:rsidRPr="0006232A" w:rsidRDefault="00B97F6F" w:rsidP="00B97F6F">
      <w:pPr>
        <w:pStyle w:val="cover--"/>
        <w:rPr>
          <w:rFonts w:ascii="Huawei Sans" w:eastAsia="方正兰亭黑简体" w:hAnsi="Huawei Sans" w:cs="Huawei Sans"/>
          <w:noProof/>
        </w:rPr>
      </w:pPr>
      <w:r w:rsidRPr="0006232A">
        <w:rPr>
          <w:rFonts w:ascii="Huawei Sans" w:eastAsia="方正兰亭黑简体" w:hAnsi="Huawei Sans" w:cs="Huawei Sans"/>
          <w:noProof/>
        </w:rPr>
        <w:t>精品课程</w:t>
      </w:r>
    </w:p>
    <w:p w14:paraId="0F738923" w14:textId="77777777" w:rsidR="00B97F6F" w:rsidRPr="0006232A" w:rsidRDefault="00B97F6F" w:rsidP="00B97F6F">
      <w:pPr>
        <w:pStyle w:val="cover--"/>
        <w:rPr>
          <w:rFonts w:ascii="Huawei Sans" w:eastAsia="方正兰亭黑简体" w:hAnsi="Huawei Sans" w:cs="Huawei Sans"/>
          <w:noProof/>
        </w:rPr>
      </w:pPr>
      <w:r w:rsidRPr="0006232A">
        <w:rPr>
          <w:rFonts w:ascii="Huawei Sans" w:eastAsia="方正兰亭黑简体" w:hAnsi="Huawei Sans" w:cs="Huawei Sans"/>
          <w:noProof/>
        </w:rPr>
        <w:t>实验指导手册</w:t>
      </w:r>
    </w:p>
    <w:p w14:paraId="5E60AD13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06232A">
        <w:rPr>
          <w:rFonts w:ascii="Huawei Sans" w:eastAsia="方正兰亭黑简体" w:hAnsi="Huawei Sans" w:cs="Huawei Sans"/>
          <w:lang w:eastAsia="zh-CN"/>
        </w:rPr>
        <w:t>版本</w:t>
      </w:r>
      <w:r w:rsidRPr="0006232A">
        <w:rPr>
          <w:rFonts w:ascii="Huawei Sans" w:eastAsia="方正兰亭黑简体" w:hAnsi="Huawei Sans" w:cs="Huawei Sans"/>
          <w:lang w:eastAsia="zh-CN"/>
        </w:rPr>
        <w:t>:1.0</w:t>
      </w:r>
    </w:p>
    <w:p w14:paraId="3DDC95EF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270B81B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953CC2F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ECD01E4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9CE4101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8A0672E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  <w:bookmarkStart w:id="1" w:name="_Hlk487192005"/>
    </w:p>
    <w:p w14:paraId="4CA322CE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97B2389" w14:textId="77777777" w:rsidR="00B97F6F" w:rsidRPr="0006232A" w:rsidRDefault="00B97F6F" w:rsidP="00B97F6F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40F0B6B" w14:textId="77777777" w:rsidR="00B97F6F" w:rsidRPr="0006232A" w:rsidRDefault="00B97F6F" w:rsidP="00B97F6F">
      <w:pPr>
        <w:pStyle w:val="cover--"/>
        <w:rPr>
          <w:rFonts w:ascii="Huawei Sans" w:eastAsia="方正兰亭黑简体" w:hAnsi="Huawei Sans" w:cs="Huawei Sans"/>
          <w:noProof/>
        </w:rPr>
      </w:pPr>
      <w:r w:rsidRPr="0006232A">
        <w:rPr>
          <w:rFonts w:ascii="Huawei Sans" w:eastAsia="方正兰亭黑简体" w:hAnsi="Huawei Sans" w:cs="Huawei Sans"/>
          <w:noProof/>
        </w:rPr>
        <w:drawing>
          <wp:inline distT="0" distB="0" distL="0" distR="0" wp14:anchorId="39D532B4" wp14:editId="4306FB48">
            <wp:extent cx="942975" cy="962025"/>
            <wp:effectExtent l="0" t="0" r="9525" b="9525"/>
            <wp:docPr id="5" name="图片 5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011C" w14:textId="77777777" w:rsidR="00B97F6F" w:rsidRPr="0006232A" w:rsidRDefault="00B97F6F" w:rsidP="00B97F6F">
      <w:pPr>
        <w:rPr>
          <w:rFonts w:ascii="Huawei Sans" w:hAnsi="Huawei Sans" w:cs="Huawei Sans"/>
        </w:rPr>
      </w:pPr>
      <w:r w:rsidRPr="0006232A">
        <w:rPr>
          <w:rFonts w:ascii="Huawei Sans" w:hAnsi="Huawei Sans" w:cs="Huawei Sans"/>
          <w:caps/>
        </w:rPr>
        <w:fldChar w:fldCharType="begin"/>
      </w:r>
      <w:r w:rsidRPr="0006232A">
        <w:rPr>
          <w:rFonts w:ascii="Huawei Sans" w:hAnsi="Huawei Sans" w:cs="Huawei Sans"/>
          <w:caps/>
        </w:rPr>
        <w:instrText xml:space="preserve"> DOCPROPERTY  Confidential </w:instrText>
      </w:r>
      <w:r w:rsidRPr="0006232A">
        <w:rPr>
          <w:rFonts w:ascii="Huawei Sans" w:hAnsi="Huawei Sans" w:cs="Huawei Sans"/>
          <w:caps/>
        </w:rPr>
        <w:fldChar w:fldCharType="end"/>
      </w:r>
    </w:p>
    <w:p w14:paraId="32D53EC1" w14:textId="77777777" w:rsidR="00B97F6F" w:rsidRPr="0006232A" w:rsidRDefault="00B97F6F" w:rsidP="00B97F6F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06232A">
        <w:rPr>
          <w:rFonts w:ascii="Huawei Sans" w:eastAsia="方正兰亭黑简体" w:hAnsi="Huawei Sans" w:cs="Huawei Sans"/>
          <w:lang w:eastAsia="zh-CN"/>
        </w:rPr>
        <w:lastRenderedPageBreak/>
        <w:t>华为技术有限公司</w:t>
      </w:r>
    </w:p>
    <w:bookmarkEnd w:id="1"/>
    <w:p w14:paraId="56973275" w14:textId="77777777" w:rsidR="00970FB9" w:rsidRPr="0006232A" w:rsidRDefault="00970FB9" w:rsidP="00970FB9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017789F3" w14:textId="77777777" w:rsidR="00970FB9" w:rsidRPr="0006232A" w:rsidRDefault="00970FB9" w:rsidP="00970FB9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61F3E1C7" w14:textId="77777777" w:rsidR="00970FB9" w:rsidRPr="0006232A" w:rsidRDefault="00970FB9" w:rsidP="00970FB9">
      <w:pPr>
        <w:ind w:left="0"/>
        <w:rPr>
          <w:rFonts w:ascii="Huawei Sans" w:hAnsi="Huawei Sans" w:cs="Huawei Sans"/>
        </w:rPr>
      </w:pPr>
    </w:p>
    <w:p w14:paraId="64297977" w14:textId="77777777" w:rsidR="00970FB9" w:rsidRPr="0006232A" w:rsidRDefault="00970FB9" w:rsidP="00970FB9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3169BF8" w14:textId="77777777" w:rsidR="00970FB9" w:rsidRPr="0006232A" w:rsidRDefault="00970FB9" w:rsidP="00970FB9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56A50FC" w14:textId="77777777" w:rsidR="00970FB9" w:rsidRPr="0006232A" w:rsidRDefault="00970FB9" w:rsidP="00970FB9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AB1AFDC" w14:textId="77777777" w:rsidR="00970FB9" w:rsidRPr="0006232A" w:rsidRDefault="00970FB9" w:rsidP="00970FB9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DB45C5F" w14:textId="77777777" w:rsidR="00970FB9" w:rsidRPr="0006232A" w:rsidRDefault="00970FB9" w:rsidP="00970FB9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B486CFF" w14:textId="77777777" w:rsidR="00970FB9" w:rsidRPr="0006232A" w:rsidRDefault="00970FB9" w:rsidP="00970FB9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48A4D3A" w14:textId="77777777" w:rsidR="00970FB9" w:rsidRPr="0006232A" w:rsidRDefault="00970FB9" w:rsidP="00970FB9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C0703B4" w14:textId="77777777" w:rsidR="00033B54" w:rsidRPr="0006232A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  <w:r w:rsidRPr="0006232A">
        <w:rPr>
          <w:rFonts w:ascii="Huawei Sans" w:hAnsi="Huawei Sans" w:cs="Huawei Sans"/>
        </w:rPr>
        <w:br w:type="page"/>
      </w:r>
    </w:p>
    <w:p w14:paraId="23C2D73D" w14:textId="77777777" w:rsidR="005D1A71" w:rsidRPr="0006232A" w:rsidRDefault="005D1A71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56B3D88B" w14:textId="77777777" w:rsidR="005D1A71" w:rsidRPr="0006232A" w:rsidRDefault="005D1A71" w:rsidP="005D1A71">
      <w:pPr>
        <w:ind w:left="0"/>
        <w:rPr>
          <w:rFonts w:ascii="Huawei Sans" w:hAnsi="Huawei Sans" w:cs="Huawei Sans"/>
        </w:rPr>
      </w:pP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5D1A71" w:rsidRPr="0006232A" w14:paraId="54CB185C" w14:textId="77777777" w:rsidTr="00496EE5">
        <w:trPr>
          <w:trHeight w:val="4799"/>
        </w:trPr>
        <w:tc>
          <w:tcPr>
            <w:tcW w:w="9639" w:type="dxa"/>
          </w:tcPr>
          <w:p w14:paraId="4C8737DE" w14:textId="77777777" w:rsidR="005D1A71" w:rsidRPr="0006232A" w:rsidRDefault="005D1A71" w:rsidP="00496EE5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06232A">
              <w:rPr>
                <w:rFonts w:ascii="Huawei Sans" w:eastAsia="方正兰亭黑简体" w:hAnsi="Huawei Sans" w:cs="Huawei Sans"/>
                <w:sz w:val="22"/>
              </w:rPr>
              <w:t>版权所有</w:t>
            </w:r>
            <w:r w:rsidRPr="0006232A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06232A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 w:rsidRPr="0006232A"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06232A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06232A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06232A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7A7724A6" w14:textId="77777777" w:rsidR="005D1A71" w:rsidRPr="0006232A" w:rsidRDefault="005D1A71" w:rsidP="00496EE5">
            <w:pPr>
              <w:pStyle w:val="CoverText"/>
              <w:rPr>
                <w:rFonts w:ascii="Huawei Sans" w:hAnsi="Huawei Sans" w:cs="Huawei Sans"/>
                <w:sz w:val="24"/>
                <w:szCs w:val="20"/>
              </w:rPr>
            </w:pPr>
            <w:r w:rsidRPr="0006232A">
              <w:rPr>
                <w:rFonts w:ascii="Huawei Sans" w:hAnsi="Huawei Sans" w:cs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47C5EED0" w14:textId="77777777" w:rsidR="005D1A71" w:rsidRPr="0006232A" w:rsidRDefault="005D1A71" w:rsidP="00496EE5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F677ACE" w14:textId="77777777" w:rsidR="005D1A71" w:rsidRPr="0006232A" w:rsidRDefault="005D1A71" w:rsidP="00496EE5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06232A">
              <w:rPr>
                <w:rFonts w:ascii="Huawei Sans" w:eastAsia="方正兰亭黑简体" w:hAnsi="Huawei Sans" w:cs="Huawei Sans"/>
              </w:rPr>
              <w:t>商标声明</w:t>
            </w:r>
          </w:p>
          <w:p w14:paraId="0FDEF121" w14:textId="77777777" w:rsidR="005D1A71" w:rsidRPr="0006232A" w:rsidRDefault="005D1A71" w:rsidP="00496EE5">
            <w:pPr>
              <w:pStyle w:val="CoverText"/>
              <w:rPr>
                <w:rFonts w:ascii="Huawei Sans" w:hAnsi="Huawei Sans" w:cs="Huawei Sans"/>
                <w:sz w:val="24"/>
                <w:szCs w:val="20"/>
              </w:rPr>
            </w:pPr>
            <w:r w:rsidRPr="0006232A">
              <w:rPr>
                <w:rFonts w:ascii="Huawei Sans" w:hAnsi="Huawei Sans" w:cs="Huawei Sans"/>
                <w:noProof/>
                <w:sz w:val="44"/>
              </w:rPr>
              <w:drawing>
                <wp:inline distT="0" distB="0" distL="0" distR="0" wp14:anchorId="43200DB5" wp14:editId="3FBAB7EA">
                  <wp:extent cx="295200" cy="300636"/>
                  <wp:effectExtent l="0" t="0" r="0" b="4445"/>
                  <wp:docPr id="7" name="图片 7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6232A">
              <w:rPr>
                <w:rFonts w:ascii="Huawei Sans" w:hAnsi="Huawei Sans" w:cs="Huawei Sans"/>
                <w:sz w:val="24"/>
                <w:szCs w:val="20"/>
              </w:rPr>
              <w:t xml:space="preserve"> </w:t>
            </w:r>
            <w:r w:rsidRPr="0006232A">
              <w:rPr>
                <w:rFonts w:ascii="Huawei Sans" w:hAnsi="Huawei Sans" w:cs="Huawei Sans"/>
                <w:sz w:val="24"/>
                <w:szCs w:val="20"/>
              </w:rPr>
              <w:t>和其他华为商标均为华为技术有限公司的商标。</w:t>
            </w:r>
          </w:p>
          <w:p w14:paraId="76D52C9E" w14:textId="77777777" w:rsidR="005D1A71" w:rsidRPr="0006232A" w:rsidRDefault="005D1A71" w:rsidP="00496EE5">
            <w:pPr>
              <w:pStyle w:val="CoverText"/>
              <w:rPr>
                <w:rFonts w:ascii="Huawei Sans" w:hAnsi="Huawei Sans" w:cs="Huawei Sans"/>
                <w:sz w:val="24"/>
                <w:szCs w:val="20"/>
              </w:rPr>
            </w:pPr>
            <w:r w:rsidRPr="0006232A">
              <w:rPr>
                <w:rFonts w:ascii="Huawei Sans" w:hAnsi="Huawei Sans" w:cs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6B1D9AFD" w14:textId="77777777" w:rsidR="005D1A71" w:rsidRPr="0006232A" w:rsidRDefault="005D1A71" w:rsidP="00496EE5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69CFC3D5" w14:textId="77777777" w:rsidR="005D1A71" w:rsidRPr="0006232A" w:rsidRDefault="005D1A71" w:rsidP="00496EE5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06232A">
              <w:rPr>
                <w:rFonts w:ascii="Huawei Sans" w:eastAsia="方正兰亭黑简体" w:hAnsi="Huawei Sans" w:cs="Huawei Sans"/>
              </w:rPr>
              <w:t>注意</w:t>
            </w:r>
          </w:p>
          <w:p w14:paraId="6298C02F" w14:textId="77777777" w:rsidR="005D1A71" w:rsidRPr="0006232A" w:rsidRDefault="005D1A71" w:rsidP="00496EE5">
            <w:pPr>
              <w:pStyle w:val="CoverText"/>
              <w:rPr>
                <w:rFonts w:ascii="Huawei Sans" w:hAnsi="Huawei Sans" w:cs="Huawei Sans"/>
                <w:sz w:val="24"/>
                <w:szCs w:val="20"/>
              </w:rPr>
            </w:pPr>
            <w:r w:rsidRPr="0006232A">
              <w:rPr>
                <w:rFonts w:ascii="Huawei Sans" w:hAnsi="Huawei Sans" w:cs="Huawei Sans"/>
                <w:sz w:val="24"/>
                <w:szCs w:val="20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1911A3F1" w14:textId="77777777" w:rsidR="005D1A71" w:rsidRPr="0006232A" w:rsidRDefault="005D1A71" w:rsidP="00496EE5">
            <w:pPr>
              <w:pStyle w:val="CoverText"/>
              <w:rPr>
                <w:rFonts w:ascii="Huawei Sans" w:hAnsi="Huawei Sans" w:cs="Huawei Sans"/>
              </w:rPr>
            </w:pPr>
            <w:r w:rsidRPr="0006232A">
              <w:rPr>
                <w:rFonts w:ascii="Huawei Sans" w:hAnsi="Huawei Sans" w:cs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0E726A06" w14:textId="77777777" w:rsidR="005D1A71" w:rsidRPr="0006232A" w:rsidRDefault="005D1A71" w:rsidP="005D1A71">
      <w:pPr>
        <w:pStyle w:val="TableText"/>
        <w:rPr>
          <w:rFonts w:ascii="Huawei Sans" w:hAnsi="Huawei Sans" w:cs="Huawei Sans"/>
        </w:rPr>
      </w:pPr>
    </w:p>
    <w:p w14:paraId="565A3189" w14:textId="77777777" w:rsidR="005D1A71" w:rsidRPr="0006232A" w:rsidRDefault="005D1A71" w:rsidP="005D1A71">
      <w:pPr>
        <w:pStyle w:val="TableText"/>
        <w:rPr>
          <w:rFonts w:ascii="Huawei Sans" w:hAnsi="Huawei Sans" w:cs="Huawei Sans"/>
        </w:rPr>
      </w:pPr>
    </w:p>
    <w:p w14:paraId="5D2B27F0" w14:textId="77777777" w:rsidR="005D1A71" w:rsidRPr="0006232A" w:rsidRDefault="005D1A71" w:rsidP="005D1A71">
      <w:pPr>
        <w:pStyle w:val="TableText"/>
        <w:rPr>
          <w:rFonts w:ascii="Huawei Sans" w:hAnsi="Huawei Sans" w:cs="Huawei Sans"/>
        </w:rPr>
      </w:pPr>
    </w:p>
    <w:p w14:paraId="5BA813DA" w14:textId="77777777" w:rsidR="005D1A71" w:rsidRPr="0006232A" w:rsidRDefault="005D1A71" w:rsidP="005D1A71">
      <w:pPr>
        <w:pStyle w:val="TableText"/>
        <w:rPr>
          <w:rFonts w:ascii="Huawei Sans" w:hAnsi="Huawei Sans" w:cs="Huawei Sans"/>
        </w:rPr>
      </w:pPr>
    </w:p>
    <w:p w14:paraId="5A0E8117" w14:textId="77777777" w:rsidR="005D1A71" w:rsidRPr="0006232A" w:rsidRDefault="005D1A71" w:rsidP="005D1A71">
      <w:pPr>
        <w:pStyle w:val="TableText"/>
        <w:rPr>
          <w:rFonts w:ascii="Huawei Sans" w:hAnsi="Huawei Sans" w:cs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5D1A71" w:rsidRPr="0006232A" w14:paraId="03EB4038" w14:textId="77777777" w:rsidTr="00496EE5">
        <w:trPr>
          <w:trHeight w:val="634"/>
        </w:trPr>
        <w:tc>
          <w:tcPr>
            <w:tcW w:w="9640" w:type="dxa"/>
            <w:gridSpan w:val="2"/>
            <w:vAlign w:val="center"/>
          </w:tcPr>
          <w:p w14:paraId="797B2299" w14:textId="77777777" w:rsidR="005D1A71" w:rsidRPr="0006232A" w:rsidRDefault="005D1A71" w:rsidP="00496EE5">
            <w:pPr>
              <w:pStyle w:val="Cover2"/>
              <w:rPr>
                <w:rFonts w:ascii="Huawei Sans" w:eastAsia="方正兰亭黑简体" w:hAnsi="Huawei Sans" w:cs="Huawei Sans"/>
                <w:sz w:val="24"/>
                <w:szCs w:val="24"/>
              </w:rPr>
            </w:pPr>
            <w:r w:rsidRPr="0006232A">
              <w:rPr>
                <w:rFonts w:ascii="Huawei Sans" w:eastAsia="方正兰亭黑简体" w:hAnsi="Huawei Sans" w:cs="Huawei Sans"/>
                <w:sz w:val="28"/>
                <w:szCs w:val="24"/>
              </w:rPr>
              <w:t>华为技术有限公司</w:t>
            </w:r>
          </w:p>
        </w:tc>
      </w:tr>
      <w:tr w:rsidR="005D1A71" w:rsidRPr="0006232A" w14:paraId="5FF6D9FA" w14:textId="77777777" w:rsidTr="00496EE5">
        <w:trPr>
          <w:trHeight w:val="371"/>
        </w:trPr>
        <w:tc>
          <w:tcPr>
            <w:tcW w:w="1675" w:type="dxa"/>
            <w:vAlign w:val="center"/>
          </w:tcPr>
          <w:p w14:paraId="730B68E6" w14:textId="77777777" w:rsidR="005D1A71" w:rsidRPr="0006232A" w:rsidRDefault="005D1A71" w:rsidP="00496EE5">
            <w:pPr>
              <w:pStyle w:val="CoverText"/>
              <w:rPr>
                <w:rFonts w:ascii="Huawei Sans" w:hAnsi="Huawei Sans" w:cs="Huawei Sans"/>
                <w:sz w:val="24"/>
                <w:szCs w:val="24"/>
              </w:rPr>
            </w:pPr>
            <w:r w:rsidRPr="0006232A">
              <w:rPr>
                <w:rFonts w:ascii="Huawei Sans" w:hAnsi="Huawei Sans" w:cs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17C4477A" w14:textId="77777777" w:rsidR="005D1A71" w:rsidRPr="0006232A" w:rsidRDefault="005D1A71" w:rsidP="00496EE5">
            <w:pPr>
              <w:pStyle w:val="CoverText"/>
              <w:rPr>
                <w:rFonts w:ascii="Huawei Sans" w:hAnsi="Huawei Sans" w:cs="Huawei Sans"/>
                <w:sz w:val="24"/>
                <w:szCs w:val="24"/>
              </w:rPr>
            </w:pPr>
            <w:r w:rsidRPr="0006232A">
              <w:rPr>
                <w:rFonts w:ascii="Huawei Sans" w:hAnsi="Huawei Sans" w:cs="Huawei Sans"/>
                <w:sz w:val="24"/>
                <w:szCs w:val="24"/>
              </w:rPr>
              <w:t>深圳市龙岗区坂田华为总部办公楼</w:t>
            </w:r>
            <w:r w:rsidRPr="0006232A">
              <w:rPr>
                <w:rFonts w:ascii="Huawei Sans" w:hAnsi="Huawei Sans" w:cs="Huawei Sans"/>
                <w:sz w:val="24"/>
                <w:szCs w:val="24"/>
              </w:rPr>
              <w:t xml:space="preserve">     </w:t>
            </w:r>
            <w:r w:rsidRPr="0006232A">
              <w:rPr>
                <w:rFonts w:ascii="Huawei Sans" w:hAnsi="Huawei Sans" w:cs="Huawei Sans"/>
                <w:sz w:val="24"/>
                <w:szCs w:val="24"/>
              </w:rPr>
              <w:t>邮编：</w:t>
            </w:r>
            <w:r w:rsidRPr="0006232A">
              <w:rPr>
                <w:rFonts w:ascii="Huawei Sans" w:hAnsi="Huawei Sans" w:cs="Huawei Sans"/>
                <w:sz w:val="24"/>
                <w:szCs w:val="24"/>
              </w:rPr>
              <w:t>518129</w:t>
            </w:r>
          </w:p>
        </w:tc>
      </w:tr>
      <w:tr w:rsidR="005D1A71" w:rsidRPr="0006232A" w14:paraId="37C2B17E" w14:textId="77777777" w:rsidTr="00496EE5">
        <w:trPr>
          <w:trHeight w:val="337"/>
        </w:trPr>
        <w:tc>
          <w:tcPr>
            <w:tcW w:w="1675" w:type="dxa"/>
            <w:vAlign w:val="center"/>
          </w:tcPr>
          <w:p w14:paraId="1C1530AD" w14:textId="77777777" w:rsidR="005D1A71" w:rsidRPr="0006232A" w:rsidRDefault="005D1A71" w:rsidP="00496EE5">
            <w:pPr>
              <w:pStyle w:val="CoverText"/>
              <w:rPr>
                <w:rFonts w:ascii="Huawei Sans" w:hAnsi="Huawei Sans" w:cs="Huawei Sans"/>
                <w:sz w:val="24"/>
                <w:szCs w:val="24"/>
              </w:rPr>
            </w:pPr>
            <w:r w:rsidRPr="0006232A">
              <w:rPr>
                <w:rFonts w:ascii="Huawei Sans" w:hAnsi="Huawei Sans" w:cs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73F9230D" w14:textId="77777777" w:rsidR="005D1A71" w:rsidRPr="0006232A" w:rsidRDefault="005D1A71" w:rsidP="00496EE5">
            <w:pPr>
              <w:pStyle w:val="CoverText"/>
              <w:rPr>
                <w:rFonts w:ascii="Huawei Sans" w:hAnsi="Huawei Sans" w:cs="Huawei Sans"/>
                <w:sz w:val="24"/>
                <w:szCs w:val="24"/>
              </w:rPr>
            </w:pPr>
            <w:r w:rsidRPr="0006232A">
              <w:rPr>
                <w:rStyle w:val="af1"/>
                <w:rFonts w:ascii="Huawei Sans" w:hAnsi="Huawei Sans" w:cs="Huawei Sans"/>
                <w:sz w:val="24"/>
                <w:szCs w:val="24"/>
                <w:lang w:val="pt-BR"/>
              </w:rPr>
              <w:t>http://</w:t>
            </w:r>
            <w:r w:rsidRPr="0006232A">
              <w:fldChar w:fldCharType="begin"/>
            </w:r>
            <w:r w:rsidRPr="0006232A">
              <w:rPr>
                <w:rFonts w:ascii="Huawei Sans" w:hAnsi="Huawei Sans" w:cs="Huawei Sans"/>
              </w:rPr>
              <w:instrText xml:space="preserve"> HYPERLINK "http://e.huawei.com/" </w:instrText>
            </w:r>
            <w:r w:rsidRPr="0006232A">
              <w:fldChar w:fldCharType="separate"/>
            </w:r>
            <w:r w:rsidRPr="0006232A">
              <w:rPr>
                <w:rStyle w:val="af1"/>
                <w:rFonts w:ascii="Huawei Sans" w:hAnsi="Huawei Sans" w:cs="Huawei Sans"/>
                <w:sz w:val="24"/>
                <w:szCs w:val="24"/>
                <w:lang w:val="pt-BR"/>
              </w:rPr>
              <w:t>e</w:t>
            </w:r>
            <w:r w:rsidRPr="0006232A">
              <w:rPr>
                <w:rStyle w:val="af1"/>
                <w:rFonts w:ascii="Huawei Sans" w:hAnsi="Huawei Sans" w:cs="Huawei Sans"/>
                <w:sz w:val="24"/>
                <w:szCs w:val="24"/>
                <w:lang w:val="pt-BR"/>
              </w:rPr>
              <w:fldChar w:fldCharType="end"/>
            </w:r>
            <w:r w:rsidRPr="0006232A">
              <w:rPr>
                <w:rStyle w:val="af1"/>
                <w:rFonts w:ascii="Huawei Sans" w:hAnsi="Huawei Sans" w:cs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093AC048" w14:textId="77777777" w:rsidR="005D1A71" w:rsidRPr="0006232A" w:rsidRDefault="005D1A71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  <w:sectPr w:rsidR="005D1A71" w:rsidRPr="0006232A" w:rsidSect="00033B54">
          <w:headerReference w:type="default" r:id="rId14"/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2" w:name="_Toc437504216" w:displacedByCustomXml="next"/>
    <w:bookmarkStart w:id="3" w:name="_Toc227138864" w:displacedByCustomXml="next"/>
    <w:bookmarkStart w:id="4" w:name="_Toc218425197" w:displacedByCustomXml="next"/>
    <w:bookmarkStart w:id="5" w:name="_Ref218423379" w:displacedByCustomXml="next"/>
    <w:bookmarkStart w:id="6" w:name="_Ref218422900" w:displacedByCustomXml="next"/>
    <w:bookmarkStart w:id="7" w:name="_Ref218422894" w:displacedByCustomXml="next"/>
    <w:bookmarkStart w:id="8" w:name="_Ref218072047" w:displacedByCustomXml="next"/>
    <w:bookmarkStart w:id="9" w:name="_Ref218071784" w:displacedByCustomXml="next"/>
    <w:bookmarkStart w:id="10" w:name="_Ref218071624" w:displacedByCustomXml="next"/>
    <w:bookmarkStart w:id="11" w:name="_Ref218071467" w:displacedByCustomXml="next"/>
    <w:sdt>
      <w:sdtPr>
        <w:rPr>
          <w:rFonts w:ascii="HuaweiSans-Regular" w:hAnsi="HuaweiSans-Regular" w:cs="Huawei Sans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14:paraId="5B902EF0" w14:textId="5CE9B1BA" w:rsidR="0020153C" w:rsidRPr="0006232A" w:rsidRDefault="0020153C" w:rsidP="00FD6CD0">
          <w:pPr>
            <w:pStyle w:val="Contents"/>
            <w:rPr>
              <w:rFonts w:cs="Huawei Sans"/>
            </w:rPr>
          </w:pPr>
          <w:r w:rsidRPr="0006232A">
            <w:rPr>
              <w:rFonts w:cs="Huawei Sans"/>
              <w:lang w:val="zh-CN"/>
            </w:rPr>
            <w:t>目录</w:t>
          </w:r>
        </w:p>
        <w:p w14:paraId="1397B21A" w14:textId="6EE7484E" w:rsidR="000F2B17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06232A">
            <w:rPr>
              <w:rFonts w:cs="Huawei Sans"/>
              <w:b w:val="0"/>
              <w:bCs w:val="0"/>
              <w:noProof/>
            </w:rPr>
            <w:fldChar w:fldCharType="begin"/>
          </w:r>
          <w:r w:rsidRPr="0006232A">
            <w:rPr>
              <w:rFonts w:cs="Huawei Sans"/>
              <w:b w:val="0"/>
              <w:bCs w:val="0"/>
              <w:noProof/>
            </w:rPr>
            <w:instrText xml:space="preserve"> TOC \o "1-3" \h \z \u </w:instrText>
          </w:r>
          <w:r w:rsidRPr="0006232A">
            <w:rPr>
              <w:rFonts w:cs="Huawei Sans"/>
              <w:b w:val="0"/>
              <w:bCs w:val="0"/>
              <w:noProof/>
            </w:rPr>
            <w:fldChar w:fldCharType="separate"/>
          </w:r>
          <w:hyperlink w:anchor="_Toc112175156" w:history="1">
            <w:r w:rsidR="000F2B17" w:rsidRPr="00C704AC">
              <w:rPr>
                <w:rStyle w:val="af1"/>
                <w:noProof/>
              </w:rPr>
              <w:t>1</w:t>
            </w:r>
            <w:r w:rsidR="000F2B17" w:rsidRPr="00C704AC">
              <w:rPr>
                <w:rStyle w:val="af1"/>
                <w:rFonts w:cs="Huawei Sans"/>
                <w:noProof/>
              </w:rPr>
              <w:t xml:space="preserve"> </w:t>
            </w:r>
            <w:r w:rsidR="000F2B17" w:rsidRPr="00C704AC">
              <w:rPr>
                <w:rStyle w:val="af1"/>
                <w:rFonts w:cs="Huawei Sans"/>
                <w:noProof/>
              </w:rPr>
              <w:t>实验介绍</w:t>
            </w:r>
            <w:r w:rsidR="000F2B17">
              <w:rPr>
                <w:noProof/>
                <w:webHidden/>
              </w:rPr>
              <w:tab/>
            </w:r>
            <w:r w:rsidR="000F2B17">
              <w:rPr>
                <w:noProof/>
                <w:webHidden/>
              </w:rPr>
              <w:fldChar w:fldCharType="begin"/>
            </w:r>
            <w:r w:rsidR="000F2B17">
              <w:rPr>
                <w:noProof/>
                <w:webHidden/>
              </w:rPr>
              <w:instrText xml:space="preserve"> PAGEREF _Toc112175156 \h </w:instrText>
            </w:r>
            <w:r w:rsidR="000F2B17">
              <w:rPr>
                <w:noProof/>
                <w:webHidden/>
              </w:rPr>
            </w:r>
            <w:r w:rsidR="000F2B17">
              <w:rPr>
                <w:noProof/>
                <w:webHidden/>
              </w:rPr>
              <w:fldChar w:fldCharType="separate"/>
            </w:r>
            <w:r w:rsidR="000F2B17">
              <w:rPr>
                <w:noProof/>
                <w:webHidden/>
              </w:rPr>
              <w:t>2</w:t>
            </w:r>
            <w:r w:rsidR="000F2B17">
              <w:rPr>
                <w:noProof/>
                <w:webHidden/>
              </w:rPr>
              <w:fldChar w:fldCharType="end"/>
            </w:r>
          </w:hyperlink>
        </w:p>
        <w:p w14:paraId="3D985D99" w14:textId="172FD427" w:rsidR="000F2B17" w:rsidRDefault="000F2B1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57" w:history="1">
            <w:r w:rsidRPr="00C704AC">
              <w:rPr>
                <w:rStyle w:val="af1"/>
                <w:rFonts w:cs="Book Antiqua"/>
                <w:snapToGrid w:val="0"/>
              </w:rPr>
              <w:t>1.1</w:t>
            </w:r>
            <w:r w:rsidRPr="00C704AC">
              <w:rPr>
                <w:rStyle w:val="af1"/>
                <w:rFonts w:cs="Huawei Sans"/>
              </w:rPr>
              <w:t xml:space="preserve"> </w:t>
            </w:r>
            <w:r w:rsidRPr="00C704AC">
              <w:rPr>
                <w:rStyle w:val="af1"/>
                <w:rFonts w:cs="Huawei Sans"/>
              </w:rPr>
              <w:t>实验案例简介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94B7B5E" w14:textId="2D530859" w:rsidR="000F2B17" w:rsidRDefault="000F2B1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58" w:history="1">
            <w:r w:rsidRPr="00C704AC">
              <w:rPr>
                <w:rStyle w:val="af1"/>
                <w:rFonts w:cs="Book Antiqua"/>
                <w:bCs/>
                <w:snapToGrid w:val="0"/>
                <w:lang w:eastAsia="en-US"/>
              </w:rPr>
              <w:t>1.2</w:t>
            </w:r>
            <w:r w:rsidRPr="00C704AC">
              <w:rPr>
                <w:rStyle w:val="af1"/>
                <w:rFonts w:cs="Huawei Sans"/>
                <w:bCs/>
                <w:lang w:eastAsia="en-US"/>
              </w:rPr>
              <w:t xml:space="preserve"> </w:t>
            </w:r>
            <w:r w:rsidRPr="00C704AC">
              <w:rPr>
                <w:rStyle w:val="af1"/>
                <w:rFonts w:cs="Huawei Sans"/>
                <w:bCs/>
                <w:lang w:eastAsia="en-US"/>
              </w:rPr>
              <w:t>实验目的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FC8953E" w14:textId="51E403EA" w:rsidR="000F2B17" w:rsidRDefault="000F2B1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59" w:history="1">
            <w:r w:rsidRPr="00C704AC">
              <w:rPr>
                <w:rStyle w:val="af1"/>
                <w:rFonts w:cs="Book Antiqua"/>
                <w:bCs/>
                <w:snapToGrid w:val="0"/>
                <w:lang w:eastAsia="en-US"/>
              </w:rPr>
              <w:t>1.3</w:t>
            </w:r>
            <w:r w:rsidRPr="00C704AC">
              <w:rPr>
                <w:rStyle w:val="af1"/>
                <w:rFonts w:cs="Huawei Sans"/>
                <w:bCs/>
              </w:rPr>
              <w:t xml:space="preserve"> </w:t>
            </w:r>
            <w:r w:rsidRPr="00C704AC">
              <w:rPr>
                <w:rStyle w:val="af1"/>
                <w:rFonts w:cs="Huawei Sans"/>
                <w:bCs/>
              </w:rPr>
              <w:t>实验总体设计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D127265" w14:textId="5148102D" w:rsidR="000F2B17" w:rsidRDefault="000F2B1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12175160" w:history="1">
            <w:r w:rsidRPr="00C704AC">
              <w:rPr>
                <w:rStyle w:val="af1"/>
                <w:noProof/>
              </w:rPr>
              <w:t>2</w:t>
            </w:r>
            <w:r w:rsidRPr="00C704AC">
              <w:rPr>
                <w:rStyle w:val="af1"/>
                <w:rFonts w:cs="Huawei Sans"/>
                <w:noProof/>
              </w:rPr>
              <w:t xml:space="preserve"> </w:t>
            </w:r>
            <w:r w:rsidRPr="00C704AC">
              <w:rPr>
                <w:rStyle w:val="af1"/>
                <w:rFonts w:cs="Huawei Sans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B64BB" w14:textId="3C68C38F" w:rsidR="000F2B17" w:rsidRDefault="000F2B1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61" w:history="1">
            <w:r w:rsidRPr="00C704AC">
              <w:rPr>
                <w:rStyle w:val="af1"/>
                <w:rFonts w:cs="Book Antiqua"/>
                <w:snapToGrid w:val="0"/>
              </w:rPr>
              <w:t>2.1</w:t>
            </w:r>
            <w:r w:rsidRPr="00C704AC">
              <w:rPr>
                <w:rStyle w:val="af1"/>
                <w:rFonts w:cs="Huawei Sans"/>
              </w:rPr>
              <w:t xml:space="preserve"> </w:t>
            </w:r>
            <w:r w:rsidRPr="00C704AC">
              <w:rPr>
                <w:rStyle w:val="af1"/>
                <w:rFonts w:cs="Huawei Sans"/>
              </w:rPr>
              <w:t>实验环境配置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14442E" w14:textId="1BED109C" w:rsidR="000F2B17" w:rsidRDefault="000F2B1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62" w:history="1">
            <w:r w:rsidRPr="00C704AC">
              <w:rPr>
                <w:rStyle w:val="af1"/>
                <w:rFonts w:cs="Huawei Sans"/>
              </w:rPr>
              <w:t>2.1.1 Anaconda</w:t>
            </w:r>
            <w:r w:rsidRPr="00C704AC">
              <w:rPr>
                <w:rStyle w:val="af1"/>
                <w:rFonts w:cs="Huawei Sans"/>
              </w:rPr>
              <w:t>安装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3888847" w14:textId="1ED7DC20" w:rsidR="000F2B17" w:rsidRDefault="000F2B1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63" w:history="1">
            <w:r w:rsidRPr="00C704AC">
              <w:rPr>
                <w:rStyle w:val="af1"/>
                <w:rFonts w:cs="Huawei Sans"/>
              </w:rPr>
              <w:t>2.1.2 Mindspore</w:t>
            </w:r>
            <w:r w:rsidRPr="00C704AC">
              <w:rPr>
                <w:rStyle w:val="af1"/>
                <w:rFonts w:cs="Huawei Sans"/>
              </w:rPr>
              <w:t>安装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E0F765" w14:textId="0E33AB92" w:rsidR="000F2B17" w:rsidRDefault="000F2B1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64" w:history="1">
            <w:r w:rsidRPr="00C704AC">
              <w:rPr>
                <w:rStyle w:val="af1"/>
                <w:rFonts w:cs="Huawei Sans"/>
              </w:rPr>
              <w:t>2.1.3 Jupyter notebook</w:t>
            </w:r>
            <w:r w:rsidRPr="00C704AC">
              <w:rPr>
                <w:rStyle w:val="af1"/>
                <w:rFonts w:cs="Huawei Sans"/>
              </w:rPr>
              <w:t>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C7F8ADF" w14:textId="1CAE817C" w:rsidR="000F2B17" w:rsidRDefault="000F2B1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65" w:history="1">
            <w:r w:rsidRPr="00C704AC">
              <w:rPr>
                <w:rStyle w:val="af1"/>
                <w:rFonts w:cs="Book Antiqua"/>
                <w:snapToGrid w:val="0"/>
              </w:rPr>
              <w:t>2.2</w:t>
            </w:r>
            <w:r w:rsidRPr="00C704AC">
              <w:rPr>
                <w:rStyle w:val="af1"/>
                <w:rFonts w:cs="Huawei Sans"/>
              </w:rPr>
              <w:t xml:space="preserve"> </w:t>
            </w:r>
            <w:r w:rsidRPr="00C704AC">
              <w:rPr>
                <w:rStyle w:val="af1"/>
                <w:rFonts w:cs="Huawei Sans"/>
              </w:rPr>
              <w:t>数据加载及可视化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3FF7B29" w14:textId="301AB798" w:rsidR="000F2B17" w:rsidRDefault="000F2B1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66" w:history="1">
            <w:r w:rsidRPr="00C704AC">
              <w:rPr>
                <w:rStyle w:val="af1"/>
                <w:rFonts w:cs="Book Antiqua"/>
                <w:snapToGrid w:val="0"/>
              </w:rPr>
              <w:t>2.3</w:t>
            </w:r>
            <w:r w:rsidRPr="00C704AC">
              <w:rPr>
                <w:rStyle w:val="af1"/>
                <w:rFonts w:cs="Huawei Sans"/>
              </w:rPr>
              <w:t xml:space="preserve"> </w:t>
            </w:r>
            <w:r w:rsidRPr="00C704AC">
              <w:rPr>
                <w:rStyle w:val="af1"/>
                <w:rFonts w:cs="Huawei Sans"/>
              </w:rPr>
              <w:t>模型建立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B2487D3" w14:textId="2F71A42A" w:rsidR="000F2B17" w:rsidRDefault="000F2B1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67" w:history="1">
            <w:r w:rsidRPr="00C704AC">
              <w:rPr>
                <w:rStyle w:val="af1"/>
                <w:rFonts w:cs="Huawei Sans"/>
              </w:rPr>
              <w:t>2.4</w:t>
            </w:r>
            <w:r w:rsidRPr="00C704AC">
              <w:rPr>
                <w:rStyle w:val="af1"/>
                <w:rFonts w:cs="Huawei Sans"/>
              </w:rPr>
              <w:t>模型训练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37B5868" w14:textId="000E2E16" w:rsidR="000F2B17" w:rsidRDefault="000F2B1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68" w:history="1">
            <w:r w:rsidRPr="00C704AC">
              <w:rPr>
                <w:rStyle w:val="af1"/>
                <w:rFonts w:cs="Huawei Sans"/>
              </w:rPr>
              <w:t xml:space="preserve">2.4.1 </w:t>
            </w:r>
            <w:r w:rsidRPr="00C704AC">
              <w:rPr>
                <w:rStyle w:val="af1"/>
                <w:rFonts w:cs="Huawei Sans"/>
              </w:rPr>
              <w:t>损失函数与优化器创建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DFB74D0" w14:textId="4C2793DA" w:rsidR="000F2B17" w:rsidRDefault="000F2B1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69" w:history="1">
            <w:r w:rsidRPr="00C704AC">
              <w:rPr>
                <w:rStyle w:val="af1"/>
              </w:rPr>
              <w:t xml:space="preserve">2.4.2 </w:t>
            </w:r>
            <w:r w:rsidRPr="00C704AC">
              <w:rPr>
                <w:rStyle w:val="af1"/>
              </w:rPr>
              <w:t>模型训练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BCF9AD" w14:textId="725B0B81" w:rsidR="000F2B17" w:rsidRDefault="000F2B1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70" w:history="1">
            <w:r w:rsidRPr="00C704AC">
              <w:rPr>
                <w:rStyle w:val="af1"/>
              </w:rPr>
              <w:t xml:space="preserve">2.4.3 </w:t>
            </w:r>
            <w:r w:rsidRPr="00C704AC">
              <w:rPr>
                <w:rStyle w:val="af1"/>
              </w:rPr>
              <w:t>训练结果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6C31879" w14:textId="750FD9B8" w:rsidR="000F2B17" w:rsidRDefault="000F2B1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71" w:history="1">
            <w:r w:rsidRPr="00C704AC">
              <w:rPr>
                <w:rStyle w:val="af1"/>
              </w:rPr>
              <w:t>2.5</w:t>
            </w:r>
            <w:r w:rsidRPr="00C704AC">
              <w:rPr>
                <w:rStyle w:val="af1"/>
              </w:rPr>
              <w:t>实验总结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58E9D66" w14:textId="417DF1CE" w:rsidR="000F2B17" w:rsidRDefault="000F2B1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72" w:history="1">
            <w:r w:rsidRPr="00C704AC">
              <w:rPr>
                <w:rStyle w:val="af1"/>
              </w:rPr>
              <w:t xml:space="preserve">2.6 </w:t>
            </w:r>
            <w:r w:rsidRPr="00C704AC">
              <w:rPr>
                <w:rStyle w:val="af1"/>
              </w:rPr>
              <w:t>实验任务与参考解答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B390873" w14:textId="4271DC89" w:rsidR="000F2B17" w:rsidRDefault="000F2B1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73" w:history="1">
            <w:r w:rsidRPr="00C704AC">
              <w:rPr>
                <w:rStyle w:val="af1"/>
              </w:rPr>
              <w:t>2.6.1</w:t>
            </w:r>
            <w:r w:rsidRPr="00C704AC">
              <w:rPr>
                <w:rStyle w:val="af1"/>
              </w:rPr>
              <w:t>生成器模型实验任务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6061F0A" w14:textId="707287BB" w:rsidR="000F2B17" w:rsidRDefault="000F2B1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12175174" w:history="1">
            <w:r w:rsidRPr="00C704AC">
              <w:rPr>
                <w:rStyle w:val="af1"/>
              </w:rPr>
              <w:t xml:space="preserve">2.6.2 </w:t>
            </w:r>
            <w:r w:rsidRPr="00C704AC">
              <w:rPr>
                <w:rStyle w:val="af1"/>
              </w:rPr>
              <w:t>判别器模型实验任务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_Toc112175174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A1B1C95" w14:textId="33E16E78" w:rsidR="00B81DEF" w:rsidRPr="0006232A" w:rsidRDefault="001B1484" w:rsidP="0020153C">
          <w:pPr>
            <w:rPr>
              <w:rFonts w:ascii="Huawei Sans" w:hAnsi="Huawei Sans" w:cs="Huawei Sans"/>
              <w:lang w:val="zh-CN"/>
            </w:rPr>
          </w:pPr>
          <w:r w:rsidRPr="0006232A">
            <w:rPr>
              <w:rFonts w:ascii="Huawei Sans" w:hAnsi="Huawei Sans" w:cs="Huawei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06232A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lang w:val="zh-CN"/>
        </w:rPr>
      </w:pPr>
      <w:r w:rsidRPr="0006232A">
        <w:rPr>
          <w:rFonts w:ascii="Huawei Sans" w:hAnsi="Huawei Sans" w:cs="Huawei Sans"/>
          <w:lang w:val="zh-CN"/>
        </w:rPr>
        <w:br w:type="page"/>
      </w:r>
    </w:p>
    <w:p w14:paraId="34985906" w14:textId="77777777" w:rsidR="00970FB9" w:rsidRPr="0006232A" w:rsidRDefault="00970FB9" w:rsidP="00567CB5">
      <w:pPr>
        <w:pStyle w:val="1"/>
        <w:rPr>
          <w:rFonts w:cs="Huawei Sans"/>
          <w:b w:val="0"/>
          <w:bCs w:val="0"/>
        </w:rPr>
      </w:pPr>
      <w:bookmarkStart w:id="12" w:name="_Toc66865718"/>
      <w:bookmarkStart w:id="13" w:name="_Toc112175156"/>
      <w:bookmarkEnd w:id="11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r w:rsidRPr="0006232A">
        <w:rPr>
          <w:rFonts w:cs="Huawei Sans"/>
        </w:rPr>
        <w:lastRenderedPageBreak/>
        <w:t>实验</w:t>
      </w:r>
      <w:r w:rsidRPr="0006232A">
        <w:rPr>
          <w:rFonts w:cs="Huawei Sans"/>
          <w:b w:val="0"/>
          <w:bCs w:val="0"/>
        </w:rPr>
        <w:t>介绍</w:t>
      </w:r>
      <w:bookmarkEnd w:id="12"/>
      <w:bookmarkEnd w:id="13"/>
    </w:p>
    <w:p w14:paraId="135ABA2D" w14:textId="1579B7C9" w:rsidR="006D3EA3" w:rsidRPr="0006232A" w:rsidRDefault="00C60782" w:rsidP="000C7D86">
      <w:pPr>
        <w:pStyle w:val="2"/>
        <w:rPr>
          <w:rFonts w:cs="Huawei Sans"/>
        </w:rPr>
      </w:pPr>
      <w:bookmarkStart w:id="14" w:name="_Toc112175157"/>
      <w:r w:rsidRPr="0006232A">
        <w:rPr>
          <w:rFonts w:cs="Huawei Sans"/>
          <w:lang w:eastAsia="zh-CN"/>
        </w:rPr>
        <w:t>实验案例简介</w:t>
      </w:r>
      <w:bookmarkEnd w:id="14"/>
    </w:p>
    <w:p w14:paraId="14A30442" w14:textId="1EF16D48" w:rsidR="00C60782" w:rsidRPr="00C04495" w:rsidRDefault="00C60782" w:rsidP="00A949B1">
      <w:pPr>
        <w:pStyle w:val="1e"/>
      </w:pPr>
      <w:r w:rsidRPr="00C04495">
        <w:t>GAN</w:t>
      </w:r>
      <w:r w:rsidRPr="00C04495">
        <w:t>，又叫生成对抗网络，是一种</w:t>
      </w:r>
      <w:proofErr w:type="gramStart"/>
      <w:r w:rsidRPr="00C04495">
        <w:t>非监督</w:t>
      </w:r>
      <w:proofErr w:type="gramEnd"/>
      <w:r w:rsidRPr="00C04495">
        <w:t>的学习。该网络中有一个生成器</w:t>
      </w:r>
      <w:r w:rsidRPr="00C04495">
        <w:t>(Generators)</w:t>
      </w:r>
      <w:r w:rsidRPr="00C04495">
        <w:t>和</w:t>
      </w:r>
      <w:proofErr w:type="gramStart"/>
      <w:r w:rsidRPr="00C04495">
        <w:t>判别器</w:t>
      </w:r>
      <w:proofErr w:type="gramEnd"/>
      <w:r w:rsidRPr="00C04495">
        <w:t>(Discriminators)</w:t>
      </w:r>
      <w:r w:rsidRPr="00C04495">
        <w:t>，而训练过程就是这两个网络不断博弈对抗的过程。生成器不断</w:t>
      </w:r>
      <w:proofErr w:type="gramStart"/>
      <w:r w:rsidRPr="00C04495">
        <w:t>生成假</w:t>
      </w:r>
      <w:proofErr w:type="gramEnd"/>
      <w:r w:rsidRPr="00C04495">
        <w:t>图希望通过</w:t>
      </w:r>
      <w:proofErr w:type="gramStart"/>
      <w:r w:rsidRPr="00C04495">
        <w:t>判别器</w:t>
      </w:r>
      <w:proofErr w:type="gramEnd"/>
      <w:r w:rsidRPr="00C04495">
        <w:t>的识别，而</w:t>
      </w:r>
      <w:proofErr w:type="gramStart"/>
      <w:r w:rsidRPr="00C04495">
        <w:t>判别器</w:t>
      </w:r>
      <w:proofErr w:type="gramEnd"/>
      <w:r w:rsidRPr="00C04495">
        <w:t>则将图片划分为真实图像和生成图像</w:t>
      </w:r>
      <w:r w:rsidR="00232C5E" w:rsidRPr="00C04495">
        <w:t>，其结构如图</w:t>
      </w:r>
      <w:r w:rsidR="00232C5E" w:rsidRPr="00C04495">
        <w:t>1-1</w:t>
      </w:r>
      <w:r w:rsidR="00232C5E" w:rsidRPr="00C04495">
        <w:t>所示</w:t>
      </w:r>
      <w:r w:rsidRPr="00C04495">
        <w:t>。</w:t>
      </w:r>
    </w:p>
    <w:p w14:paraId="08C2A038" w14:textId="5088B05D" w:rsidR="00312347" w:rsidRPr="0006232A" w:rsidRDefault="00312347" w:rsidP="00A949B1">
      <w:pPr>
        <w:pStyle w:val="1e"/>
      </w:pPr>
      <w:r w:rsidRPr="0006232A">
        <w:rPr>
          <w:noProof/>
        </w:rPr>
        <w:drawing>
          <wp:inline distT="0" distB="0" distL="0" distR="0" wp14:anchorId="1283BE80" wp14:editId="632FDEE8">
            <wp:extent cx="5421630" cy="11174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0" b="15144"/>
                    <a:stretch/>
                  </pic:blipFill>
                  <pic:spPr bwMode="auto">
                    <a:xfrm>
                      <a:off x="0" y="0"/>
                      <a:ext cx="5442414" cy="112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33564" w14:textId="39BF9569" w:rsidR="00312347" w:rsidRPr="0006232A" w:rsidRDefault="00312347" w:rsidP="00312347">
      <w:pPr>
        <w:pStyle w:val="92"/>
        <w:rPr>
          <w:rFonts w:cs="Huawei Sans"/>
        </w:rPr>
      </w:pPr>
      <w:r w:rsidRPr="0006232A">
        <w:rPr>
          <w:rFonts w:cs="Huawei Sans"/>
        </w:rPr>
        <w:t>图</w:t>
      </w:r>
      <w:r w:rsidRPr="0006232A">
        <w:rPr>
          <w:rFonts w:cs="Huawei Sans"/>
        </w:rPr>
        <w:t>1-1 GAN</w:t>
      </w:r>
      <w:r w:rsidRPr="0006232A">
        <w:rPr>
          <w:rFonts w:cs="Huawei Sans"/>
        </w:rPr>
        <w:t>模型结构示意图</w:t>
      </w:r>
    </w:p>
    <w:p w14:paraId="4CE71245" w14:textId="5558C295" w:rsidR="00C60782" w:rsidRPr="0006232A" w:rsidRDefault="00C60782" w:rsidP="00A949B1">
      <w:pPr>
        <w:pStyle w:val="1e"/>
      </w:pPr>
      <w:r w:rsidRPr="0006232A">
        <w:t>在该模型中，生成器</w:t>
      </w:r>
      <w:r w:rsidR="00312347" w:rsidRPr="0006232A">
        <w:t>如图</w:t>
      </w:r>
      <w:r w:rsidR="00312347" w:rsidRPr="0006232A">
        <w:t>1-2</w:t>
      </w:r>
      <w:r w:rsidR="00312347" w:rsidRPr="0006232A">
        <w:t>所示，其</w:t>
      </w:r>
      <w:r w:rsidRPr="0006232A">
        <w:t>输入是一串噪音，输出是一张生成的假图，而生成器致力于让</w:t>
      </w:r>
      <w:proofErr w:type="gramStart"/>
      <w:r w:rsidRPr="0006232A">
        <w:t>判别器</w:t>
      </w:r>
      <w:proofErr w:type="gramEnd"/>
      <w:r w:rsidRPr="0006232A">
        <w:t>无法识别出这张假图是生成的图还是真实图像。在训练过程中，不断用</w:t>
      </w:r>
      <w:proofErr w:type="gramStart"/>
      <w:r w:rsidRPr="0006232A">
        <w:t>判别器</w:t>
      </w:r>
      <w:proofErr w:type="gramEnd"/>
      <w:r w:rsidRPr="0006232A">
        <w:t>的分数做反馈使生成器效果越来越好。</w:t>
      </w:r>
    </w:p>
    <w:p w14:paraId="492DBCA6" w14:textId="03456A4D" w:rsidR="00312347" w:rsidRPr="0006232A" w:rsidRDefault="00312347" w:rsidP="000F2B17">
      <w:pPr>
        <w:pStyle w:val="1e"/>
        <w:jc w:val="center"/>
      </w:pPr>
      <w:r w:rsidRPr="0006232A">
        <w:rPr>
          <w:noProof/>
        </w:rPr>
        <w:drawing>
          <wp:inline distT="0" distB="0" distL="0" distR="0" wp14:anchorId="0EF9BB7C" wp14:editId="221ABD19">
            <wp:extent cx="2765834" cy="12315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48" cy="12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C2E6" w14:textId="2EA41219" w:rsidR="00312347" w:rsidRPr="0006232A" w:rsidRDefault="00312347" w:rsidP="00AD54CC">
      <w:pPr>
        <w:pStyle w:val="92"/>
        <w:rPr>
          <w:rFonts w:cs="Huawei Sans"/>
        </w:rPr>
      </w:pPr>
      <w:r w:rsidRPr="0006232A">
        <w:rPr>
          <w:rFonts w:cs="Huawei Sans"/>
        </w:rPr>
        <w:t>图</w:t>
      </w:r>
      <w:r w:rsidRPr="0006232A">
        <w:rPr>
          <w:rFonts w:cs="Huawei Sans"/>
        </w:rPr>
        <w:t xml:space="preserve">1-2 </w:t>
      </w:r>
      <w:r w:rsidRPr="0006232A">
        <w:rPr>
          <w:rFonts w:cs="Huawei Sans"/>
        </w:rPr>
        <w:t>生成器</w:t>
      </w:r>
      <w:r w:rsidRPr="0006232A">
        <w:rPr>
          <w:rFonts w:cs="Huawei Sans"/>
        </w:rPr>
        <w:t>G</w:t>
      </w:r>
      <w:r w:rsidR="00AD54CC" w:rsidRPr="0006232A">
        <w:rPr>
          <w:rFonts w:cs="Huawei Sans"/>
        </w:rPr>
        <w:t>示意图</w:t>
      </w:r>
    </w:p>
    <w:p w14:paraId="4B123FF4" w14:textId="10A46E5D" w:rsidR="004C5B37" w:rsidRPr="0006232A" w:rsidRDefault="00C60782" w:rsidP="00A949B1">
      <w:pPr>
        <w:pStyle w:val="1e"/>
      </w:pPr>
      <w:proofErr w:type="gramStart"/>
      <w:r w:rsidRPr="0006232A">
        <w:t>判别器</w:t>
      </w:r>
      <w:proofErr w:type="gramEnd"/>
      <w:r w:rsidRPr="0006232A">
        <w:t>的输入是一张图片，</w:t>
      </w:r>
      <w:r w:rsidR="00AD54CC" w:rsidRPr="0006232A">
        <w:t>如图</w:t>
      </w:r>
      <w:r w:rsidR="00AD54CC" w:rsidRPr="0006232A">
        <w:t>1-3</w:t>
      </w:r>
      <w:r w:rsidR="00AD54CC" w:rsidRPr="0006232A">
        <w:t>所示，</w:t>
      </w:r>
      <w:r w:rsidRPr="0006232A">
        <w:t>输出则是图片的分数，分数越高说明此时生成的图像越接近真实图像。</w:t>
      </w:r>
      <w:proofErr w:type="gramStart"/>
      <w:r w:rsidRPr="0006232A">
        <w:t>判别器</w:t>
      </w:r>
      <w:proofErr w:type="gramEnd"/>
      <w:r w:rsidRPr="0006232A">
        <w:t>致力于识别图片是</w:t>
      </w:r>
      <w:r w:rsidRPr="0006232A">
        <w:lastRenderedPageBreak/>
        <w:t>真图还是假图，在训练过程中不断</w:t>
      </w:r>
      <w:proofErr w:type="gramStart"/>
      <w:r w:rsidRPr="0006232A">
        <w:t>投喂假</w:t>
      </w:r>
      <w:proofErr w:type="gramEnd"/>
      <w:r w:rsidRPr="0006232A">
        <w:t>图，输出一个分数再与真实图像的标签进行比较。实际上也是一个二分类的过程。</w:t>
      </w:r>
    </w:p>
    <w:p w14:paraId="0F2A8EB3" w14:textId="56A5A43E" w:rsidR="00AD54CC" w:rsidRPr="0006232A" w:rsidRDefault="00AD54CC" w:rsidP="000F2B17">
      <w:pPr>
        <w:pStyle w:val="1e"/>
        <w:jc w:val="center"/>
      </w:pPr>
      <w:r w:rsidRPr="0006232A">
        <w:rPr>
          <w:noProof/>
        </w:rPr>
        <w:drawing>
          <wp:inline distT="0" distB="0" distL="0" distR="0" wp14:anchorId="0EEF6552" wp14:editId="4DB89CD2">
            <wp:extent cx="3213614" cy="12972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339" cy="132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D12A" w14:textId="0C785819" w:rsidR="00AD54CC" w:rsidRPr="0006232A" w:rsidRDefault="00AD54CC" w:rsidP="00AD54CC">
      <w:pPr>
        <w:pStyle w:val="92"/>
        <w:rPr>
          <w:rFonts w:cs="Huawei Sans"/>
        </w:rPr>
      </w:pPr>
      <w:r w:rsidRPr="0006232A">
        <w:rPr>
          <w:rFonts w:cs="Huawei Sans"/>
        </w:rPr>
        <w:t>图</w:t>
      </w:r>
      <w:r w:rsidRPr="0006232A">
        <w:rPr>
          <w:rFonts w:cs="Huawei Sans"/>
        </w:rPr>
        <w:t xml:space="preserve">1-3 </w:t>
      </w:r>
      <w:proofErr w:type="gramStart"/>
      <w:r w:rsidRPr="0006232A">
        <w:rPr>
          <w:rFonts w:cs="Huawei Sans"/>
        </w:rPr>
        <w:t>判别器</w:t>
      </w:r>
      <w:proofErr w:type="gramEnd"/>
      <w:r w:rsidRPr="0006232A">
        <w:rPr>
          <w:rFonts w:cs="Huawei Sans"/>
        </w:rPr>
        <w:t>D</w:t>
      </w:r>
      <w:r w:rsidRPr="0006232A">
        <w:rPr>
          <w:rFonts w:cs="Huawei Sans"/>
        </w:rPr>
        <w:t>示意图</w:t>
      </w:r>
    </w:p>
    <w:p w14:paraId="3BC6B124" w14:textId="070FC7EB" w:rsidR="00970FB9" w:rsidRPr="0006232A" w:rsidRDefault="00970FB9" w:rsidP="00182E44">
      <w:pPr>
        <w:keepNext/>
        <w:keepLines/>
        <w:numPr>
          <w:ilvl w:val="1"/>
          <w:numId w:val="11"/>
        </w:numPr>
        <w:spacing w:before="600"/>
        <w:outlineLvl w:val="1"/>
        <w:rPr>
          <w:rFonts w:ascii="Huawei Sans" w:hAnsi="Huawei Sans" w:cs="Huawei Sans"/>
          <w:bCs/>
          <w:noProof/>
          <w:sz w:val="36"/>
          <w:szCs w:val="36"/>
          <w:lang w:eastAsia="en-US"/>
        </w:rPr>
      </w:pPr>
      <w:bookmarkStart w:id="15" w:name="_Toc66865719"/>
      <w:bookmarkStart w:id="16" w:name="_Toc112175158"/>
      <w:r w:rsidRPr="0006232A">
        <w:rPr>
          <w:rFonts w:ascii="Huawei Sans" w:hAnsi="Huawei Sans" w:cs="Huawei Sans"/>
          <w:bCs/>
          <w:noProof/>
          <w:sz w:val="36"/>
          <w:szCs w:val="36"/>
          <w:lang w:eastAsia="en-US"/>
        </w:rPr>
        <w:t>实验目的</w:t>
      </w:r>
      <w:bookmarkEnd w:id="15"/>
      <w:bookmarkEnd w:id="16"/>
    </w:p>
    <w:p w14:paraId="003645A1" w14:textId="69D9E9E5" w:rsidR="00692D50" w:rsidRPr="0006232A" w:rsidRDefault="00892209" w:rsidP="00A949B1">
      <w:pPr>
        <w:pStyle w:val="1e"/>
      </w:pPr>
      <w:r w:rsidRPr="0006232A">
        <w:t>本次实验的目的是通过</w:t>
      </w:r>
      <w:r w:rsidRPr="0006232A">
        <w:t>GAN</w:t>
      </w:r>
      <w:r w:rsidRPr="0006232A">
        <w:t>进行卡通头像生成，训练</w:t>
      </w:r>
      <w:proofErr w:type="gramStart"/>
      <w:r w:rsidRPr="0006232A">
        <w:t>判别器</w:t>
      </w:r>
      <w:proofErr w:type="gramEnd"/>
      <w:r w:rsidRPr="0006232A">
        <w:t>和生成器，使二者收敛，达到平衡，从而使生成的</w:t>
      </w:r>
      <w:proofErr w:type="gramStart"/>
      <w:r w:rsidRPr="0006232A">
        <w:t>卡通动漫头像</w:t>
      </w:r>
      <w:proofErr w:type="gramEnd"/>
      <w:r w:rsidRPr="0006232A">
        <w:t>更加接近真实图像。另外，本次实验希望读者在理解</w:t>
      </w:r>
      <w:r w:rsidRPr="0006232A">
        <w:t>GAN</w:t>
      </w:r>
      <w:r w:rsidRPr="0006232A">
        <w:t>算法原理的同时，也了解实际的图像生成操作，增强代码能力。通过学习，希望大家掌握如下知识：</w:t>
      </w:r>
      <w:bookmarkStart w:id="17" w:name="_Hlk101716023"/>
    </w:p>
    <w:p w14:paraId="2BEA474B" w14:textId="257C49DD" w:rsidR="00692D50" w:rsidRPr="0006232A" w:rsidRDefault="00892209" w:rsidP="00CE0D67">
      <w:pPr>
        <w:pStyle w:val="4a"/>
        <w:rPr>
          <w:rFonts w:cs="Huawei Sans"/>
        </w:rPr>
      </w:pPr>
      <w:r w:rsidRPr="0006232A">
        <w:rPr>
          <w:rFonts w:cs="Huawei Sans"/>
        </w:rPr>
        <w:t>了解</w:t>
      </w:r>
      <w:proofErr w:type="spellStart"/>
      <w:r w:rsidRPr="0006232A">
        <w:rPr>
          <w:rFonts w:cs="Huawei Sans"/>
        </w:rPr>
        <w:t>MindSpore</w:t>
      </w:r>
      <w:proofErr w:type="spellEnd"/>
      <w:r w:rsidRPr="0006232A">
        <w:rPr>
          <w:rFonts w:cs="Huawei Sans"/>
        </w:rPr>
        <w:t>的基本语法；</w:t>
      </w:r>
    </w:p>
    <w:p w14:paraId="2E2BEB61" w14:textId="2BEC92C7" w:rsidR="008E685C" w:rsidRPr="0006232A" w:rsidRDefault="00892209" w:rsidP="00CE0D67">
      <w:pPr>
        <w:pStyle w:val="4a"/>
        <w:rPr>
          <w:rFonts w:cs="Huawei Sans"/>
        </w:rPr>
      </w:pPr>
      <w:r w:rsidRPr="0006232A">
        <w:rPr>
          <w:rFonts w:cs="Huawei Sans"/>
        </w:rPr>
        <w:t>了解生成器和</w:t>
      </w:r>
      <w:proofErr w:type="gramStart"/>
      <w:r w:rsidRPr="0006232A">
        <w:rPr>
          <w:rFonts w:cs="Huawei Sans"/>
        </w:rPr>
        <w:t>判别器</w:t>
      </w:r>
      <w:proofErr w:type="gramEnd"/>
      <w:r w:rsidRPr="0006232A">
        <w:rPr>
          <w:rFonts w:cs="Huawei Sans"/>
        </w:rPr>
        <w:t>的模型建立方法；</w:t>
      </w:r>
    </w:p>
    <w:bookmarkEnd w:id="17"/>
    <w:p w14:paraId="5BA65D28" w14:textId="011A30ED" w:rsidR="008E685C" w:rsidRPr="0006232A" w:rsidRDefault="00892209" w:rsidP="00CE0D67">
      <w:pPr>
        <w:pStyle w:val="4a"/>
        <w:rPr>
          <w:rFonts w:cs="Huawei Sans"/>
        </w:rPr>
      </w:pPr>
      <w:r w:rsidRPr="0006232A">
        <w:rPr>
          <w:rFonts w:cs="Huawei Sans"/>
        </w:rPr>
        <w:t>了解网络模型的训练过程。</w:t>
      </w:r>
    </w:p>
    <w:p w14:paraId="53EF10D6" w14:textId="6941F785" w:rsidR="00970FB9" w:rsidRPr="0006232A" w:rsidRDefault="00892209" w:rsidP="00182E44">
      <w:pPr>
        <w:keepNext/>
        <w:keepLines/>
        <w:numPr>
          <w:ilvl w:val="1"/>
          <w:numId w:val="11"/>
        </w:numPr>
        <w:spacing w:before="600"/>
        <w:outlineLvl w:val="1"/>
        <w:rPr>
          <w:rFonts w:ascii="Huawei Sans" w:hAnsi="Huawei Sans" w:cs="Huawei Sans"/>
          <w:bCs/>
          <w:noProof/>
          <w:sz w:val="36"/>
          <w:szCs w:val="36"/>
          <w:lang w:eastAsia="en-US"/>
        </w:rPr>
      </w:pPr>
      <w:bookmarkStart w:id="18" w:name="_Hlk101712643"/>
      <w:bookmarkStart w:id="19" w:name="_Toc112175159"/>
      <w:r w:rsidRPr="0006232A">
        <w:rPr>
          <w:rFonts w:ascii="Huawei Sans" w:hAnsi="Huawei Sans" w:cs="Huawei Sans"/>
          <w:bCs/>
          <w:noProof/>
          <w:sz w:val="36"/>
          <w:szCs w:val="36"/>
        </w:rPr>
        <w:t>实验总体设计</w:t>
      </w:r>
      <w:bookmarkEnd w:id="19"/>
    </w:p>
    <w:p w14:paraId="36B4A6A1" w14:textId="563F14C4" w:rsidR="00892209" w:rsidRPr="0006232A" w:rsidRDefault="00892209" w:rsidP="00892209">
      <w:pPr>
        <w:rPr>
          <w:rFonts w:ascii="Huawei Sans" w:hAnsi="Huawei Sans" w:cs="Huawei Sans"/>
          <w:sz w:val="21"/>
        </w:rPr>
      </w:pPr>
      <w:bookmarkStart w:id="20" w:name="_Toc466755571"/>
      <w:bookmarkEnd w:id="18"/>
      <w:r w:rsidRPr="0006232A">
        <w:rPr>
          <w:rFonts w:ascii="Huawei Sans" w:hAnsi="Huawei Sans" w:cs="Huawei Sans"/>
          <w:sz w:val="21"/>
        </w:rPr>
        <w:t>实验设计如图</w:t>
      </w:r>
      <w:r w:rsidRPr="0006232A">
        <w:rPr>
          <w:rFonts w:ascii="Huawei Sans" w:hAnsi="Huawei Sans" w:cs="Huawei Sans"/>
          <w:sz w:val="21"/>
        </w:rPr>
        <w:t>1</w:t>
      </w:r>
      <w:r w:rsidR="00232C5E" w:rsidRPr="0006232A">
        <w:rPr>
          <w:rFonts w:ascii="Huawei Sans" w:hAnsi="Huawei Sans" w:cs="Huawei Sans"/>
          <w:sz w:val="21"/>
        </w:rPr>
        <w:t>-2</w:t>
      </w:r>
      <w:r w:rsidRPr="0006232A">
        <w:rPr>
          <w:rFonts w:ascii="Huawei Sans" w:hAnsi="Huawei Sans" w:cs="Huawei Sans"/>
          <w:sz w:val="21"/>
        </w:rPr>
        <w:t>所示。</w:t>
      </w:r>
    </w:p>
    <w:p w14:paraId="536C989A" w14:textId="56E6586F" w:rsidR="00575DF7" w:rsidRPr="0006232A" w:rsidRDefault="00120E21" w:rsidP="000F2B17">
      <w:pPr>
        <w:pStyle w:val="1e"/>
        <w:jc w:val="center"/>
      </w:pPr>
      <w:r w:rsidRPr="0006232A">
        <w:object w:dxaOrig="12630" w:dyaOrig="1350" w14:anchorId="3AACB6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65pt;height:32.45pt" o:ole="">
            <v:imagedata r:id="rId18" o:title=""/>
          </v:shape>
          <o:OLEObject Type="Embed" ProgID="Visio.Drawing.15" ShapeID="_x0000_i1025" DrawAspect="Content" ObjectID="_1722787994" r:id="rId19"/>
        </w:object>
      </w:r>
    </w:p>
    <w:p w14:paraId="0162DB20" w14:textId="63057AEF" w:rsidR="00567CB5" w:rsidRPr="00120E21" w:rsidRDefault="00232C5E" w:rsidP="00120E21">
      <w:pPr>
        <w:pStyle w:val="92"/>
        <w:rPr>
          <w:rFonts w:cs="Huawei Sans"/>
        </w:rPr>
      </w:pPr>
      <w:r w:rsidRPr="0006232A">
        <w:rPr>
          <w:rFonts w:cs="Huawei Sans"/>
        </w:rPr>
        <w:t>图</w:t>
      </w:r>
      <w:r w:rsidRPr="0006232A">
        <w:rPr>
          <w:rFonts w:cs="Huawei Sans"/>
        </w:rPr>
        <w:t xml:space="preserve">1-2 </w:t>
      </w:r>
      <w:r w:rsidRPr="0006232A">
        <w:rPr>
          <w:rFonts w:cs="Huawei Sans"/>
        </w:rPr>
        <w:t>实验总体设计图</w:t>
      </w:r>
      <w:bookmarkStart w:id="21" w:name="header-n60"/>
    </w:p>
    <w:p w14:paraId="03DF4C7A" w14:textId="20C76717" w:rsidR="00567CB5" w:rsidRPr="0006232A" w:rsidRDefault="00234AC6" w:rsidP="00232C5E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b/>
          <w:spacing w:val="-4"/>
          <w:kern w:val="2"/>
          <w:sz w:val="21"/>
          <w:szCs w:val="24"/>
        </w:rPr>
      </w:pPr>
      <w:r w:rsidRPr="0006232A">
        <w:rPr>
          <w:rFonts w:ascii="Huawei Sans" w:hAnsi="Huawei Sans" w:cs="Huawei Sans"/>
        </w:rPr>
        <w:br w:type="page"/>
      </w:r>
    </w:p>
    <w:p w14:paraId="1115AB1F" w14:textId="68FF1356" w:rsidR="00252FB2" w:rsidRPr="0006232A" w:rsidRDefault="001F6DFB" w:rsidP="000D0D43">
      <w:pPr>
        <w:pStyle w:val="1"/>
        <w:rPr>
          <w:rFonts w:cs="Huawei Sans"/>
        </w:rPr>
      </w:pPr>
      <w:bookmarkStart w:id="22" w:name="_Toc48309259"/>
      <w:bookmarkStart w:id="23" w:name="_Toc66865726"/>
      <w:bookmarkStart w:id="24" w:name="_Toc112175160"/>
      <w:r w:rsidRPr="0006232A">
        <w:rPr>
          <w:rFonts w:cs="Huawei Sans"/>
        </w:rPr>
        <w:lastRenderedPageBreak/>
        <w:t>实验</w:t>
      </w:r>
      <w:bookmarkEnd w:id="21"/>
      <w:r w:rsidRPr="0006232A">
        <w:rPr>
          <w:rFonts w:cs="Huawei Sans"/>
        </w:rPr>
        <w:t>过程</w:t>
      </w:r>
      <w:bookmarkEnd w:id="22"/>
      <w:bookmarkEnd w:id="23"/>
      <w:bookmarkEnd w:id="24"/>
    </w:p>
    <w:p w14:paraId="6A02CD14" w14:textId="4F448092" w:rsidR="00A84DF8" w:rsidRPr="0006232A" w:rsidRDefault="00A84DF8" w:rsidP="000C7D86">
      <w:pPr>
        <w:pStyle w:val="2"/>
        <w:rPr>
          <w:rFonts w:cs="Huawei Sans"/>
          <w:lang w:eastAsia="zh-CN"/>
        </w:rPr>
      </w:pPr>
      <w:bookmarkStart w:id="25" w:name="_Toc94033495"/>
      <w:bookmarkStart w:id="26" w:name="_Toc112175161"/>
      <w:r w:rsidRPr="0006232A">
        <w:rPr>
          <w:rFonts w:cs="Huawei Sans"/>
        </w:rPr>
        <w:t>实验环境</w:t>
      </w:r>
      <w:bookmarkEnd w:id="25"/>
      <w:r w:rsidR="00AD54CC" w:rsidRPr="0006232A">
        <w:rPr>
          <w:rFonts w:cs="Huawei Sans"/>
          <w:lang w:eastAsia="zh-CN"/>
        </w:rPr>
        <w:t>配置</w:t>
      </w:r>
      <w:bookmarkEnd w:id="26"/>
    </w:p>
    <w:p w14:paraId="12052F44" w14:textId="03A164CF" w:rsidR="00AD54CC" w:rsidRPr="0006232A" w:rsidRDefault="00AF7D3F" w:rsidP="00AF7D3F">
      <w:pPr>
        <w:pStyle w:val="30"/>
        <w:ind w:firstLineChars="300" w:firstLine="960"/>
        <w:rPr>
          <w:rFonts w:cs="Huawei Sans"/>
        </w:rPr>
      </w:pPr>
      <w:bookmarkStart w:id="27" w:name="_Toc112175162"/>
      <w:r w:rsidRPr="0006232A">
        <w:rPr>
          <w:rFonts w:cs="Huawei Sans"/>
        </w:rPr>
        <w:t xml:space="preserve">2.1.1 </w:t>
      </w:r>
      <w:r w:rsidR="00AD54CC" w:rsidRPr="0006232A">
        <w:rPr>
          <w:rFonts w:cs="Huawei Sans"/>
        </w:rPr>
        <w:t>Anaconda</w:t>
      </w:r>
      <w:r w:rsidR="00AD54CC" w:rsidRPr="0006232A">
        <w:rPr>
          <w:rFonts w:cs="Huawei Sans"/>
        </w:rPr>
        <w:t>安装</w:t>
      </w:r>
      <w:bookmarkEnd w:id="27"/>
    </w:p>
    <w:p w14:paraId="4E7D34DA" w14:textId="77777777" w:rsidR="00F45AB1" w:rsidRPr="0006232A" w:rsidRDefault="00F45AB1" w:rsidP="00F45AB1">
      <w:pPr>
        <w:pStyle w:val="5a"/>
        <w:ind w:leftChars="265" w:left="848"/>
        <w:rPr>
          <w:rFonts w:cs="Huawei Sans"/>
        </w:rPr>
      </w:pPr>
      <w:r w:rsidRPr="0006232A">
        <w:rPr>
          <w:rFonts w:cs="Huawei Sans"/>
        </w:rPr>
        <w:t xml:space="preserve">Anaconda </w:t>
      </w:r>
      <w:r w:rsidRPr="0006232A">
        <w:rPr>
          <w:rFonts w:cs="Huawei Sans"/>
        </w:rPr>
        <w:t>是一个用于科学计算的</w:t>
      </w:r>
      <w:r w:rsidRPr="0006232A">
        <w:rPr>
          <w:rFonts w:cs="Huawei Sans"/>
        </w:rPr>
        <w:t xml:space="preserve"> python </w:t>
      </w:r>
      <w:r w:rsidRPr="0006232A">
        <w:rPr>
          <w:rFonts w:cs="Huawei Sans"/>
        </w:rPr>
        <w:t>发行版，支持</w:t>
      </w:r>
      <w:r w:rsidRPr="0006232A">
        <w:rPr>
          <w:rFonts w:cs="Huawei Sans"/>
        </w:rPr>
        <w:t xml:space="preserve"> Linux, Mac, Windows </w:t>
      </w:r>
      <w:r w:rsidRPr="0006232A">
        <w:rPr>
          <w:rFonts w:cs="Huawei Sans"/>
        </w:rPr>
        <w:t>系统，提供了包管理与环境管理的功能。</w:t>
      </w:r>
      <w:r w:rsidRPr="0006232A">
        <w:rPr>
          <w:rFonts w:cs="Huawei Sans"/>
        </w:rPr>
        <w:t>Anaconda</w:t>
      </w:r>
      <w:r w:rsidRPr="0006232A">
        <w:rPr>
          <w:rFonts w:cs="Huawei Sans"/>
        </w:rPr>
        <w:t>是一个开源的包、环境管理器，其包含了</w:t>
      </w:r>
      <w:proofErr w:type="spellStart"/>
      <w:r w:rsidRPr="0006232A">
        <w:rPr>
          <w:rFonts w:cs="Huawei Sans"/>
        </w:rPr>
        <w:t>conda</w:t>
      </w:r>
      <w:proofErr w:type="spellEnd"/>
      <w:r w:rsidRPr="0006232A">
        <w:rPr>
          <w:rFonts w:cs="Huawei Sans"/>
        </w:rPr>
        <w:t>、</w:t>
      </w:r>
      <w:r w:rsidRPr="0006232A">
        <w:rPr>
          <w:rFonts w:cs="Huawei Sans"/>
        </w:rPr>
        <w:t>Python</w:t>
      </w:r>
      <w:r w:rsidRPr="0006232A">
        <w:rPr>
          <w:rFonts w:cs="Huawei Sans"/>
        </w:rPr>
        <w:t>等</w:t>
      </w:r>
      <w:r w:rsidRPr="0006232A">
        <w:rPr>
          <w:rFonts w:cs="Huawei Sans"/>
        </w:rPr>
        <w:t>180</w:t>
      </w:r>
      <w:r w:rsidRPr="0006232A">
        <w:rPr>
          <w:rFonts w:cs="Huawei Sans"/>
        </w:rPr>
        <w:t>多个</w:t>
      </w:r>
      <w:proofErr w:type="gramStart"/>
      <w:r w:rsidRPr="0006232A">
        <w:rPr>
          <w:rFonts w:cs="Huawei Sans"/>
        </w:rPr>
        <w:t>科学包</w:t>
      </w:r>
      <w:proofErr w:type="gramEnd"/>
      <w:r w:rsidRPr="0006232A">
        <w:rPr>
          <w:rFonts w:cs="Huawei Sans"/>
        </w:rPr>
        <w:t>及其依赖项，可以用于在同一个机器上安装不同版本的软件包及其依赖，并能够在不同的环境之间切换。</w:t>
      </w:r>
    </w:p>
    <w:p w14:paraId="34616DE8" w14:textId="77777777" w:rsidR="00F45AB1" w:rsidRPr="0006232A" w:rsidRDefault="00F45AB1" w:rsidP="00F45AB1">
      <w:pPr>
        <w:pStyle w:val="5a"/>
        <w:ind w:leftChars="265" w:left="848"/>
        <w:rPr>
          <w:rFonts w:cs="Huawei Sans"/>
        </w:rPr>
      </w:pPr>
      <w:r w:rsidRPr="0006232A">
        <w:rPr>
          <w:rFonts w:cs="Huawei Sans"/>
        </w:rPr>
        <w:t>Anaconda</w:t>
      </w:r>
      <w:r w:rsidRPr="0006232A">
        <w:rPr>
          <w:rFonts w:cs="Huawei Sans"/>
        </w:rPr>
        <w:t>有如下优点：</w:t>
      </w:r>
    </w:p>
    <w:p w14:paraId="18C2278A" w14:textId="77777777" w:rsidR="00F45AB1" w:rsidRPr="0006232A" w:rsidRDefault="00F45AB1" w:rsidP="00AF7D3F">
      <w:pPr>
        <w:pStyle w:val="5a"/>
        <w:ind w:leftChars="265" w:left="848" w:firstLineChars="200" w:firstLine="420"/>
        <w:rPr>
          <w:rFonts w:cs="Huawei Sans"/>
        </w:rPr>
      </w:pPr>
      <w:r w:rsidRPr="0006232A">
        <w:rPr>
          <w:rFonts w:cs="Huawei Sans"/>
        </w:rPr>
        <w:t xml:space="preserve">(1) </w:t>
      </w:r>
      <w:r w:rsidRPr="0006232A">
        <w:rPr>
          <w:rFonts w:cs="Huawei Sans"/>
        </w:rPr>
        <w:t>安装</w:t>
      </w:r>
      <w:r w:rsidRPr="0006232A">
        <w:rPr>
          <w:rFonts w:cs="Huawei Sans"/>
        </w:rPr>
        <w:t>Anaconda</w:t>
      </w:r>
      <w:r w:rsidRPr="0006232A">
        <w:rPr>
          <w:rFonts w:cs="Huawei Sans"/>
        </w:rPr>
        <w:t>后不再需要安装</w:t>
      </w:r>
      <w:r w:rsidRPr="0006232A">
        <w:rPr>
          <w:rFonts w:cs="Huawei Sans"/>
        </w:rPr>
        <w:t>python</w:t>
      </w:r>
      <w:r w:rsidRPr="0006232A">
        <w:rPr>
          <w:rFonts w:cs="Huawei Sans"/>
        </w:rPr>
        <w:t>，且</w:t>
      </w:r>
      <w:r w:rsidRPr="0006232A">
        <w:rPr>
          <w:rFonts w:cs="Huawei Sans"/>
        </w:rPr>
        <w:t>python</w:t>
      </w:r>
      <w:r w:rsidRPr="0006232A">
        <w:rPr>
          <w:rFonts w:cs="Huawei Sans"/>
        </w:rPr>
        <w:t>版本会在下载时进行选择。</w:t>
      </w:r>
    </w:p>
    <w:p w14:paraId="6B738CD5" w14:textId="77777777" w:rsidR="00F45AB1" w:rsidRPr="0006232A" w:rsidRDefault="00F45AB1" w:rsidP="00AF7D3F">
      <w:pPr>
        <w:pStyle w:val="5a"/>
        <w:ind w:leftChars="265" w:left="848" w:firstLineChars="200" w:firstLine="420"/>
        <w:rPr>
          <w:rFonts w:cs="Huawei Sans"/>
        </w:rPr>
      </w:pPr>
      <w:r w:rsidRPr="0006232A">
        <w:rPr>
          <w:rFonts w:cs="Huawei Sans"/>
        </w:rPr>
        <w:t xml:space="preserve">(2) </w:t>
      </w:r>
      <w:r w:rsidRPr="0006232A">
        <w:rPr>
          <w:rFonts w:cs="Huawei Sans"/>
        </w:rPr>
        <w:t>开发时，有时需要不同的框架进行支撑，只需要对</w:t>
      </w:r>
      <w:r w:rsidRPr="0006232A">
        <w:rPr>
          <w:rFonts w:cs="Huawei Sans"/>
        </w:rPr>
        <w:t>Anaconda</w:t>
      </w:r>
      <w:r w:rsidRPr="0006232A">
        <w:rPr>
          <w:rFonts w:cs="Huawei Sans"/>
        </w:rPr>
        <w:t>添加虚拟环境，就可以在不同环境中完成开发，而不需要顾及兼容性等问题，可以为特殊项目配置相应的环境，方便管理。</w:t>
      </w:r>
    </w:p>
    <w:p w14:paraId="4AEEADF5" w14:textId="77777777" w:rsidR="00F45AB1" w:rsidRPr="0006232A" w:rsidRDefault="00F45AB1" w:rsidP="00F45AB1">
      <w:pPr>
        <w:pStyle w:val="5a"/>
        <w:ind w:leftChars="265" w:left="848"/>
        <w:rPr>
          <w:rFonts w:cs="Huawei Sans"/>
        </w:rPr>
      </w:pPr>
      <w:r w:rsidRPr="0006232A">
        <w:rPr>
          <w:rFonts w:cs="Huawei Sans"/>
        </w:rPr>
        <w:t>Anaconda</w:t>
      </w:r>
      <w:r w:rsidRPr="0006232A">
        <w:rPr>
          <w:rFonts w:cs="Huawei Sans"/>
        </w:rPr>
        <w:t>安装步骤如下：</w:t>
      </w:r>
    </w:p>
    <w:p w14:paraId="41945D1B" w14:textId="77777777" w:rsidR="00F45AB1" w:rsidRPr="0006232A" w:rsidRDefault="00F45AB1" w:rsidP="00F45AB1">
      <w:pPr>
        <w:pStyle w:val="5a"/>
        <w:ind w:leftChars="265" w:left="848" w:firstLine="480"/>
        <w:rPr>
          <w:rFonts w:cs="Huawei Sans"/>
        </w:rPr>
      </w:pPr>
      <w:r w:rsidRPr="0006232A">
        <w:rPr>
          <w:rFonts w:cs="Huawei Sans"/>
        </w:rPr>
        <w:t>步骤</w:t>
      </w:r>
      <w:r w:rsidRPr="0006232A">
        <w:rPr>
          <w:rFonts w:cs="Huawei Sans"/>
        </w:rPr>
        <w:t xml:space="preserve">1 </w:t>
      </w:r>
      <w:r w:rsidRPr="0006232A">
        <w:rPr>
          <w:rFonts w:cs="Huawei Sans"/>
        </w:rPr>
        <w:t>登录</w:t>
      </w:r>
      <w:r w:rsidRPr="0006232A">
        <w:rPr>
          <w:rFonts w:cs="Huawei Sans"/>
        </w:rPr>
        <w:t>Anaconda</w:t>
      </w:r>
      <w:proofErr w:type="gramStart"/>
      <w:r w:rsidRPr="0006232A">
        <w:rPr>
          <w:rFonts w:cs="Huawei Sans"/>
        </w:rPr>
        <w:t>官网</w:t>
      </w:r>
      <w:proofErr w:type="gramEnd"/>
      <w:r w:rsidRPr="0006232A">
        <w:rPr>
          <w:rFonts w:cs="Huawei Sans"/>
        </w:rPr>
        <w:t>(https://www.Anaconda.com)</w:t>
      </w:r>
      <w:r w:rsidRPr="0006232A">
        <w:rPr>
          <w:rFonts w:cs="Huawei Sans"/>
        </w:rPr>
        <w:t>，如图</w:t>
      </w:r>
      <w:r w:rsidRPr="0006232A">
        <w:rPr>
          <w:rFonts w:cs="Huawei Sans"/>
        </w:rPr>
        <w:t>2-1</w:t>
      </w:r>
      <w:r w:rsidRPr="0006232A">
        <w:rPr>
          <w:rFonts w:cs="Huawei Sans"/>
        </w:rPr>
        <w:t>所示，点击</w:t>
      </w:r>
      <w:r w:rsidRPr="0006232A">
        <w:rPr>
          <w:rFonts w:cs="Huawei Sans"/>
        </w:rPr>
        <w:t>Download</w:t>
      </w:r>
      <w:r w:rsidRPr="0006232A">
        <w:rPr>
          <w:rFonts w:cs="Huawei Sans"/>
        </w:rPr>
        <w:t>即可下载；</w:t>
      </w:r>
    </w:p>
    <w:p w14:paraId="73C4AB20" w14:textId="77777777" w:rsidR="00F45AB1" w:rsidRPr="0006232A" w:rsidRDefault="00F45AB1" w:rsidP="00F45AB1">
      <w:pPr>
        <w:pStyle w:val="5a"/>
        <w:ind w:leftChars="265" w:left="848" w:firstLine="480"/>
        <w:jc w:val="center"/>
        <w:rPr>
          <w:rFonts w:cs="Huawei Sans"/>
        </w:rPr>
      </w:pPr>
      <w:r w:rsidRPr="0006232A">
        <w:rPr>
          <w:rFonts w:cs="Huawei Sans"/>
          <w:noProof/>
          <w:snapToGrid/>
          <w:kern w:val="2"/>
          <w:sz w:val="24"/>
          <w:szCs w:val="22"/>
        </w:rPr>
        <w:drawing>
          <wp:inline distT="0" distB="0" distL="0" distR="0" wp14:anchorId="39FE8691" wp14:editId="0A626290">
            <wp:extent cx="3493748" cy="20655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5" t="30303" r="15010"/>
                    <a:stretch/>
                  </pic:blipFill>
                  <pic:spPr bwMode="auto">
                    <a:xfrm>
                      <a:off x="0" y="0"/>
                      <a:ext cx="3907546" cy="231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EFD74" w14:textId="1930AA0C" w:rsidR="007349EE" w:rsidRPr="0006232A" w:rsidRDefault="00F45AB1" w:rsidP="007349EE">
      <w:pPr>
        <w:pStyle w:val="92"/>
        <w:ind w:firstLine="480"/>
        <w:rPr>
          <w:rFonts w:cs="Huawei Sans"/>
        </w:rPr>
      </w:pPr>
      <w:r w:rsidRPr="0006232A">
        <w:rPr>
          <w:rFonts w:cs="Huawei Sans"/>
        </w:rPr>
        <w:t>图</w:t>
      </w:r>
      <w:r w:rsidRPr="0006232A">
        <w:rPr>
          <w:rFonts w:cs="Huawei Sans"/>
        </w:rPr>
        <w:t>2-1 Anaconda</w:t>
      </w:r>
      <w:r w:rsidRPr="0006232A">
        <w:rPr>
          <w:rFonts w:cs="Huawei Sans"/>
        </w:rPr>
        <w:t>官网</w:t>
      </w:r>
    </w:p>
    <w:p w14:paraId="61487B2E" w14:textId="77777777" w:rsidR="00F45AB1" w:rsidRPr="0006232A" w:rsidRDefault="00F45AB1" w:rsidP="00A949B1">
      <w:pPr>
        <w:pStyle w:val="1e"/>
      </w:pPr>
      <w:r w:rsidRPr="0006232A">
        <w:t>步骤</w:t>
      </w:r>
      <w:r w:rsidRPr="0006232A">
        <w:t xml:space="preserve">2 </w:t>
      </w:r>
      <w:r w:rsidRPr="0006232A">
        <w:t>双击下载好的</w:t>
      </w:r>
      <w:r w:rsidRPr="0006232A">
        <w:t>Anaconda3-x.x.x-Windows-x86_64.exe</w:t>
      </w:r>
      <w:r w:rsidRPr="0006232A">
        <w:t>文件，点击</w:t>
      </w:r>
      <w:r w:rsidRPr="0006232A">
        <w:t>Next</w:t>
      </w:r>
      <w:r w:rsidRPr="0006232A">
        <w:t>，随后点击</w:t>
      </w:r>
      <w:r w:rsidRPr="0006232A">
        <w:t>I Agree</w:t>
      </w:r>
      <w:r w:rsidRPr="0006232A">
        <w:t>进行安装；</w:t>
      </w:r>
    </w:p>
    <w:p w14:paraId="34AA8DC5" w14:textId="77777777" w:rsidR="00F45AB1" w:rsidRPr="0006232A" w:rsidRDefault="00F45AB1" w:rsidP="00A949B1">
      <w:pPr>
        <w:pStyle w:val="1e"/>
      </w:pPr>
      <w:r w:rsidRPr="0006232A">
        <w:lastRenderedPageBreak/>
        <w:t>步骤</w:t>
      </w:r>
      <w:r w:rsidRPr="0006232A">
        <w:t xml:space="preserve">3 </w:t>
      </w:r>
      <w:r w:rsidRPr="0006232A">
        <w:t>选择软件安装地址；</w:t>
      </w:r>
    </w:p>
    <w:p w14:paraId="56F4E794" w14:textId="30DC5F00" w:rsidR="00F45AB1" w:rsidRPr="0006232A" w:rsidRDefault="00F45AB1" w:rsidP="00A949B1">
      <w:pPr>
        <w:pStyle w:val="1e"/>
      </w:pPr>
      <w:r w:rsidRPr="0006232A">
        <w:t>步骤</w:t>
      </w:r>
      <w:r w:rsidRPr="0006232A">
        <w:t xml:space="preserve">4 </w:t>
      </w:r>
      <w:r w:rsidRPr="0006232A">
        <w:t>配置环境变量。</w:t>
      </w:r>
    </w:p>
    <w:p w14:paraId="45652CA5" w14:textId="09B9ADFF" w:rsidR="00F45AB1" w:rsidRPr="0006232A" w:rsidRDefault="00AF7D3F" w:rsidP="00AF7D3F">
      <w:pPr>
        <w:pStyle w:val="30"/>
        <w:ind w:firstLineChars="300" w:firstLine="960"/>
        <w:rPr>
          <w:rFonts w:cs="Huawei Sans"/>
        </w:rPr>
      </w:pPr>
      <w:bookmarkStart w:id="28" w:name="_Toc112175163"/>
      <w:r w:rsidRPr="0006232A">
        <w:rPr>
          <w:rFonts w:cs="Huawei Sans"/>
        </w:rPr>
        <w:t xml:space="preserve">2.1.2 </w:t>
      </w:r>
      <w:r w:rsidR="00F45AB1" w:rsidRPr="0006232A">
        <w:rPr>
          <w:rFonts w:cs="Huawei Sans"/>
        </w:rPr>
        <w:t>Mindspore</w:t>
      </w:r>
      <w:r w:rsidR="00F45AB1" w:rsidRPr="0006232A">
        <w:rPr>
          <w:rFonts w:cs="Huawei Sans"/>
        </w:rPr>
        <w:t>安装</w:t>
      </w:r>
      <w:bookmarkEnd w:id="28"/>
    </w:p>
    <w:p w14:paraId="2C0EEFEA" w14:textId="249F152C" w:rsidR="00F45AB1" w:rsidRPr="0006232A" w:rsidRDefault="00F45AB1" w:rsidP="00A949B1">
      <w:pPr>
        <w:pStyle w:val="1e"/>
      </w:pPr>
      <w:proofErr w:type="spellStart"/>
      <w:r w:rsidRPr="0006232A">
        <w:t>MindSpore</w:t>
      </w:r>
      <w:proofErr w:type="spellEnd"/>
      <w:r w:rsidRPr="0006232A">
        <w:t>是华为公司推出的新一代深度学习框架，是源于全产业的最佳实践，最佳匹配昇腾处理器算力，支持终端、边缘、</w:t>
      </w:r>
      <w:proofErr w:type="gramStart"/>
      <w:r w:rsidRPr="0006232A">
        <w:t>云全场景</w:t>
      </w:r>
      <w:proofErr w:type="gramEnd"/>
      <w:r w:rsidRPr="0006232A">
        <w:t>灵活部署，开创全新的</w:t>
      </w:r>
      <w:r w:rsidRPr="0006232A">
        <w:t>AI</w:t>
      </w:r>
      <w:r w:rsidRPr="0006232A">
        <w:t>编程范式，降低</w:t>
      </w:r>
      <w:r w:rsidRPr="0006232A">
        <w:t>AI</w:t>
      </w:r>
      <w:r w:rsidRPr="0006232A">
        <w:t>开发门槛。为了助力开发者与产业更加从容地应对这一系统级挑战，新一代</w:t>
      </w:r>
      <w:r w:rsidRPr="0006232A">
        <w:t>AI</w:t>
      </w:r>
      <w:r w:rsidRPr="0006232A">
        <w:t>框架</w:t>
      </w:r>
      <w:proofErr w:type="spellStart"/>
      <w:r w:rsidRPr="0006232A">
        <w:t>MindSpore</w:t>
      </w:r>
      <w:proofErr w:type="spellEnd"/>
      <w:r w:rsidRPr="0006232A">
        <w:t>具有编程简单、</w:t>
      </w:r>
      <w:proofErr w:type="gramStart"/>
      <w:r w:rsidRPr="0006232A">
        <w:t>端云协同</w:t>
      </w:r>
      <w:proofErr w:type="gramEnd"/>
      <w:r w:rsidRPr="0006232A">
        <w:t>、调试轻松、性能卓越、开源开放等特点，降低了</w:t>
      </w:r>
      <w:r w:rsidRPr="0006232A">
        <w:t>AI</w:t>
      </w:r>
      <w:r w:rsidRPr="0006232A">
        <w:t>开发门槛。</w:t>
      </w:r>
    </w:p>
    <w:p w14:paraId="05FBEDF6" w14:textId="34E313BB" w:rsidR="00EE0A44" w:rsidRPr="0006232A" w:rsidRDefault="00EE0A44" w:rsidP="00A949B1">
      <w:pPr>
        <w:pStyle w:val="1e"/>
      </w:pPr>
      <w:r w:rsidRPr="0006232A">
        <w:t>启动</w:t>
      </w:r>
      <w:r w:rsidRPr="0006232A">
        <w:t>Anaconda Prompt</w:t>
      </w:r>
      <w:r w:rsidRPr="0006232A">
        <w:t>，输入如下命令：</w:t>
      </w:r>
    </w:p>
    <w:p w14:paraId="3CE6EFAF" w14:textId="77777777" w:rsidR="006604AE" w:rsidRPr="006604AE" w:rsidRDefault="006604AE" w:rsidP="006604AE">
      <w:pPr>
        <w:pStyle w:val="2f5"/>
        <w:pBdr>
          <w:top w:val="single" w:sz="4" w:space="0" w:color="000000" w:themeColor="text1"/>
        </w:pBdr>
        <w:rPr>
          <w:rFonts w:cs="Huawei Sans"/>
        </w:rPr>
      </w:pPr>
      <w:r w:rsidRPr="006604AE">
        <w:rPr>
          <w:rFonts w:cs="Huawei Sans"/>
        </w:rPr>
        <w:t>#</w:t>
      </w:r>
      <w:r w:rsidRPr="006604AE">
        <w:rPr>
          <w:rFonts w:cs="Huawei Sans"/>
        </w:rPr>
        <w:t>创建</w:t>
      </w:r>
      <w:r w:rsidRPr="006604AE">
        <w:rPr>
          <w:rFonts w:cs="Huawei Sans"/>
        </w:rPr>
        <w:t>python</w:t>
      </w:r>
      <w:r w:rsidRPr="006604AE">
        <w:rPr>
          <w:rFonts w:cs="Huawei Sans"/>
        </w:rPr>
        <w:t>环境</w:t>
      </w:r>
    </w:p>
    <w:p w14:paraId="0285EE0F" w14:textId="77777777" w:rsidR="006604AE" w:rsidRPr="006604AE" w:rsidRDefault="006604AE" w:rsidP="006604AE">
      <w:pPr>
        <w:pStyle w:val="2f5"/>
        <w:pBdr>
          <w:top w:val="single" w:sz="4" w:space="0" w:color="000000" w:themeColor="text1"/>
        </w:pBdr>
        <w:rPr>
          <w:rFonts w:cs="Huawei Sans"/>
        </w:rPr>
      </w:pPr>
      <w:proofErr w:type="spellStart"/>
      <w:r w:rsidRPr="006604AE">
        <w:rPr>
          <w:rFonts w:cs="Huawei Sans"/>
        </w:rPr>
        <w:t>conda</w:t>
      </w:r>
      <w:proofErr w:type="spellEnd"/>
      <w:r w:rsidRPr="006604AE">
        <w:rPr>
          <w:rFonts w:cs="Huawei Sans"/>
        </w:rPr>
        <w:t xml:space="preserve"> create -n mindspore_py37 -c </w:t>
      </w:r>
      <w:proofErr w:type="spellStart"/>
      <w:r w:rsidRPr="006604AE">
        <w:rPr>
          <w:rFonts w:cs="Huawei Sans"/>
        </w:rPr>
        <w:t>conda</w:t>
      </w:r>
      <w:proofErr w:type="spellEnd"/>
      <w:r w:rsidRPr="006604AE">
        <w:rPr>
          <w:rFonts w:cs="Huawei Sans"/>
        </w:rPr>
        <w:t>-forge python=3.7.5</w:t>
      </w:r>
    </w:p>
    <w:p w14:paraId="670A74FD" w14:textId="77777777" w:rsidR="006604AE" w:rsidRPr="006604AE" w:rsidRDefault="006604AE" w:rsidP="006604AE">
      <w:pPr>
        <w:pStyle w:val="2f5"/>
        <w:pBdr>
          <w:top w:val="single" w:sz="4" w:space="0" w:color="000000" w:themeColor="text1"/>
        </w:pBdr>
        <w:rPr>
          <w:rFonts w:cs="Huawei Sans"/>
        </w:rPr>
      </w:pPr>
      <w:r w:rsidRPr="006604AE">
        <w:rPr>
          <w:rFonts w:cs="Huawei Sans"/>
        </w:rPr>
        <w:t>#</w:t>
      </w:r>
      <w:r w:rsidRPr="006604AE">
        <w:rPr>
          <w:rFonts w:cs="Huawei Sans"/>
        </w:rPr>
        <w:t>激活环境</w:t>
      </w:r>
    </w:p>
    <w:p w14:paraId="1736E8F4" w14:textId="77777777" w:rsidR="006604AE" w:rsidRPr="006604AE" w:rsidRDefault="006604AE" w:rsidP="006604AE">
      <w:pPr>
        <w:pStyle w:val="2f5"/>
        <w:pBdr>
          <w:top w:val="single" w:sz="4" w:space="0" w:color="000000" w:themeColor="text1"/>
        </w:pBdr>
        <w:rPr>
          <w:rFonts w:cs="Huawei Sans"/>
        </w:rPr>
      </w:pPr>
      <w:r w:rsidRPr="006604AE">
        <w:rPr>
          <w:rFonts w:cs="Huawei Sans"/>
        </w:rPr>
        <w:t>activate mindspore_py37</w:t>
      </w:r>
    </w:p>
    <w:p w14:paraId="3093975B" w14:textId="77777777" w:rsidR="006604AE" w:rsidRPr="006604AE" w:rsidRDefault="006604AE" w:rsidP="006604AE">
      <w:pPr>
        <w:pStyle w:val="2f5"/>
        <w:pBdr>
          <w:top w:val="single" w:sz="4" w:space="0" w:color="000000" w:themeColor="text1"/>
        </w:pBdr>
        <w:rPr>
          <w:rFonts w:cs="Huawei Sans"/>
        </w:rPr>
      </w:pPr>
      <w:r w:rsidRPr="006604AE">
        <w:rPr>
          <w:rFonts w:cs="Huawei Sans"/>
        </w:rPr>
        <w:t>#</w:t>
      </w:r>
      <w:r w:rsidRPr="006604AE">
        <w:rPr>
          <w:rFonts w:cs="Huawei Sans"/>
        </w:rPr>
        <w:t>安装</w:t>
      </w:r>
      <w:r w:rsidRPr="006604AE">
        <w:rPr>
          <w:rFonts w:cs="Huawei Sans"/>
        </w:rPr>
        <w:t>MindSpore</w:t>
      </w:r>
    </w:p>
    <w:p w14:paraId="2922592C" w14:textId="77777777" w:rsidR="006604AE" w:rsidRPr="006604AE" w:rsidRDefault="006604AE" w:rsidP="006604AE">
      <w:pPr>
        <w:pStyle w:val="2f5"/>
        <w:pBdr>
          <w:top w:val="single" w:sz="4" w:space="0" w:color="000000" w:themeColor="text1"/>
        </w:pBdr>
        <w:rPr>
          <w:rFonts w:cs="Huawei Sans"/>
        </w:rPr>
      </w:pPr>
      <w:proofErr w:type="spellStart"/>
      <w:r w:rsidRPr="006604AE">
        <w:rPr>
          <w:rFonts w:cs="Huawei Sans"/>
        </w:rPr>
        <w:t>conda</w:t>
      </w:r>
      <w:proofErr w:type="spellEnd"/>
      <w:r w:rsidRPr="006604AE">
        <w:rPr>
          <w:rFonts w:cs="Huawei Sans"/>
        </w:rPr>
        <w:t xml:space="preserve"> install </w:t>
      </w:r>
      <w:proofErr w:type="spellStart"/>
      <w:r w:rsidRPr="006604AE">
        <w:rPr>
          <w:rFonts w:cs="Huawei Sans"/>
        </w:rPr>
        <w:t>mindspore-cpu</w:t>
      </w:r>
      <w:proofErr w:type="spellEnd"/>
      <w:r w:rsidRPr="006604AE">
        <w:rPr>
          <w:rFonts w:cs="Huawei Sans"/>
        </w:rPr>
        <w:t xml:space="preserve"> -c </w:t>
      </w:r>
      <w:proofErr w:type="spellStart"/>
      <w:r w:rsidRPr="006604AE">
        <w:rPr>
          <w:rFonts w:cs="Huawei Sans"/>
        </w:rPr>
        <w:t>mindspore</w:t>
      </w:r>
      <w:proofErr w:type="spellEnd"/>
      <w:r w:rsidRPr="006604AE">
        <w:rPr>
          <w:rFonts w:cs="Huawei Sans"/>
        </w:rPr>
        <w:t xml:space="preserve"> -c </w:t>
      </w:r>
      <w:proofErr w:type="spellStart"/>
      <w:r w:rsidRPr="006604AE">
        <w:rPr>
          <w:rFonts w:cs="Huawei Sans"/>
        </w:rPr>
        <w:t>conda</w:t>
      </w:r>
      <w:proofErr w:type="spellEnd"/>
      <w:r w:rsidRPr="006604AE">
        <w:rPr>
          <w:rFonts w:cs="Huawei Sans"/>
        </w:rPr>
        <w:t>-forge</w:t>
      </w:r>
    </w:p>
    <w:p w14:paraId="25C3C208" w14:textId="77777777" w:rsidR="006604AE" w:rsidRPr="006604AE" w:rsidRDefault="006604AE" w:rsidP="006604AE">
      <w:pPr>
        <w:pStyle w:val="2f5"/>
        <w:pBdr>
          <w:top w:val="single" w:sz="4" w:space="0" w:color="000000" w:themeColor="text1"/>
        </w:pBdr>
        <w:rPr>
          <w:rFonts w:cs="Huawei Sans"/>
        </w:rPr>
      </w:pPr>
      <w:r w:rsidRPr="006604AE">
        <w:rPr>
          <w:rFonts w:cs="Huawei Sans"/>
        </w:rPr>
        <w:t>#</w:t>
      </w:r>
      <w:r w:rsidRPr="006604AE">
        <w:rPr>
          <w:rFonts w:cs="Huawei Sans"/>
        </w:rPr>
        <w:t>测试</w:t>
      </w:r>
      <w:r w:rsidRPr="006604AE">
        <w:rPr>
          <w:rFonts w:cs="Huawei Sans"/>
        </w:rPr>
        <w:t>MindSpore</w:t>
      </w:r>
      <w:r w:rsidRPr="006604AE">
        <w:rPr>
          <w:rFonts w:cs="Huawei Sans"/>
        </w:rPr>
        <w:t>是否安装成功</w:t>
      </w:r>
    </w:p>
    <w:p w14:paraId="01684B35" w14:textId="61F76699" w:rsidR="006604AE" w:rsidRPr="0006232A" w:rsidRDefault="006604AE" w:rsidP="006604AE">
      <w:pPr>
        <w:pStyle w:val="2f5"/>
        <w:pBdr>
          <w:top w:val="single" w:sz="4" w:space="0" w:color="000000" w:themeColor="text1"/>
        </w:pBdr>
        <w:rPr>
          <w:rFonts w:cs="Huawei Sans"/>
          <w:lang w:eastAsia="zh-CN"/>
        </w:rPr>
      </w:pPr>
      <w:r w:rsidRPr="0006232A">
        <w:rPr>
          <w:rFonts w:cs="Huawei Sans"/>
          <w:lang w:eastAsia="zh-CN"/>
        </w:rPr>
        <w:t xml:space="preserve">python -c "import </w:t>
      </w:r>
      <w:proofErr w:type="spellStart"/>
      <w:proofErr w:type="gramStart"/>
      <w:r w:rsidRPr="0006232A">
        <w:rPr>
          <w:rFonts w:cs="Huawei Sans"/>
          <w:lang w:eastAsia="zh-CN"/>
        </w:rPr>
        <w:t>mindspore;mindspore.run</w:t>
      </w:r>
      <w:proofErr w:type="gramEnd"/>
      <w:r w:rsidRPr="0006232A">
        <w:rPr>
          <w:rFonts w:cs="Huawei Sans"/>
          <w:lang w:eastAsia="zh-CN"/>
        </w:rPr>
        <w:t>_check</w:t>
      </w:r>
      <w:proofErr w:type="spellEnd"/>
      <w:r w:rsidRPr="0006232A">
        <w:rPr>
          <w:rFonts w:cs="Huawei Sans"/>
          <w:lang w:eastAsia="zh-CN"/>
        </w:rPr>
        <w:t>()"</w:t>
      </w:r>
    </w:p>
    <w:p w14:paraId="561E9342" w14:textId="141009DE" w:rsidR="00A84DF8" w:rsidRPr="0006232A" w:rsidRDefault="00AF7D3F" w:rsidP="00AF7D3F">
      <w:pPr>
        <w:pStyle w:val="30"/>
        <w:ind w:firstLineChars="300" w:firstLine="960"/>
        <w:rPr>
          <w:rFonts w:cs="Huawei Sans"/>
        </w:rPr>
      </w:pPr>
      <w:bookmarkStart w:id="29" w:name="_Toc112175164"/>
      <w:r w:rsidRPr="0006232A">
        <w:rPr>
          <w:rFonts w:cs="Huawei Sans"/>
        </w:rPr>
        <w:t xml:space="preserve">2.1.3 </w:t>
      </w:r>
      <w:r w:rsidR="006604AE" w:rsidRPr="0006232A">
        <w:rPr>
          <w:rFonts w:cs="Huawei Sans"/>
        </w:rPr>
        <w:t>Jupyter notebook</w:t>
      </w:r>
      <w:r w:rsidR="006604AE" w:rsidRPr="0006232A">
        <w:rPr>
          <w:rFonts w:cs="Huawei Sans"/>
        </w:rPr>
        <w:t>配置</w:t>
      </w:r>
      <w:bookmarkEnd w:id="29"/>
    </w:p>
    <w:p w14:paraId="16DF4213" w14:textId="1487967C" w:rsidR="006604AE" w:rsidRPr="0006232A" w:rsidRDefault="006604AE" w:rsidP="00A949B1">
      <w:pPr>
        <w:pStyle w:val="1e"/>
      </w:pPr>
      <w:proofErr w:type="spellStart"/>
      <w:r w:rsidRPr="0006232A">
        <w:t>Jupyter</w:t>
      </w:r>
      <w:proofErr w:type="spellEnd"/>
      <w:r w:rsidRPr="0006232A">
        <w:t xml:space="preserve"> Notebook</w:t>
      </w:r>
      <w:r w:rsidRPr="0006232A">
        <w:t>是基于网页的用于交互计算的应用程序。其可被应用于全过程计算：开发、文档编写、运行代码和展示结果。</w:t>
      </w:r>
      <w:proofErr w:type="spellStart"/>
      <w:r w:rsidRPr="0006232A">
        <w:t>Jupyter</w:t>
      </w:r>
      <w:proofErr w:type="spellEnd"/>
      <w:r w:rsidRPr="0006232A">
        <w:t xml:space="preserve"> Notebook</w:t>
      </w:r>
      <w:r w:rsidRPr="0006232A">
        <w:t>是以网页的形式打开，可以在网页页面中直接编写代码和运行代码，代码的运行结果也会直接在</w:t>
      </w:r>
      <w:proofErr w:type="gramStart"/>
      <w:r w:rsidRPr="0006232A">
        <w:t>代码块下显示</w:t>
      </w:r>
      <w:proofErr w:type="gramEnd"/>
      <w:r w:rsidRPr="0006232A">
        <w:t>。如在编程过程中需要编写说明文档，可在同一个页面中直接编写，便于作及时的说明和解释。</w:t>
      </w:r>
    </w:p>
    <w:p w14:paraId="62B088A0" w14:textId="4A6AEE44" w:rsidR="00EE0A44" w:rsidRPr="0006232A" w:rsidRDefault="00EE0A44" w:rsidP="00A949B1">
      <w:pPr>
        <w:pStyle w:val="1e"/>
      </w:pPr>
      <w:r w:rsidRPr="0006232A">
        <w:t>启动</w:t>
      </w:r>
      <w:r w:rsidRPr="0006232A">
        <w:t>Anaconda Prompt</w:t>
      </w:r>
      <w:r w:rsidRPr="0006232A">
        <w:t>，输入如下命令：</w:t>
      </w:r>
    </w:p>
    <w:p w14:paraId="2A831BD8" w14:textId="77777777" w:rsidR="006604AE" w:rsidRPr="006604AE" w:rsidRDefault="006604AE" w:rsidP="006604AE">
      <w:pPr>
        <w:pStyle w:val="2f5"/>
        <w:rPr>
          <w:rFonts w:cs="Huawei Sans"/>
        </w:rPr>
      </w:pPr>
      <w:bookmarkStart w:id="30" w:name="_Hlk111921825"/>
      <w:r w:rsidRPr="006604AE">
        <w:rPr>
          <w:rFonts w:cs="Huawei Sans"/>
        </w:rPr>
        <w:t>#</w:t>
      </w:r>
      <w:r w:rsidRPr="006604AE">
        <w:rPr>
          <w:rFonts w:cs="Huawei Sans"/>
        </w:rPr>
        <w:t>激活创建的环境</w:t>
      </w:r>
    </w:p>
    <w:p w14:paraId="02CFE48C" w14:textId="77777777" w:rsidR="006604AE" w:rsidRPr="006604AE" w:rsidRDefault="006604AE" w:rsidP="006604AE">
      <w:pPr>
        <w:pStyle w:val="2f5"/>
        <w:rPr>
          <w:rFonts w:cs="Huawei Sans"/>
        </w:rPr>
      </w:pPr>
      <w:proofErr w:type="spellStart"/>
      <w:r w:rsidRPr="006604AE">
        <w:rPr>
          <w:rFonts w:cs="Huawei Sans"/>
        </w:rPr>
        <w:t>conda</w:t>
      </w:r>
      <w:proofErr w:type="spellEnd"/>
      <w:r w:rsidRPr="006604AE">
        <w:rPr>
          <w:rFonts w:cs="Huawei Sans"/>
        </w:rPr>
        <w:t xml:space="preserve"> activate ms1.7</w:t>
      </w:r>
    </w:p>
    <w:p w14:paraId="7C7F6F60" w14:textId="77777777" w:rsidR="006604AE" w:rsidRPr="006604AE" w:rsidRDefault="006604AE" w:rsidP="006604AE">
      <w:pPr>
        <w:pStyle w:val="2f5"/>
        <w:rPr>
          <w:rFonts w:cs="Huawei Sans"/>
        </w:rPr>
      </w:pPr>
      <w:r w:rsidRPr="006604AE">
        <w:rPr>
          <w:rFonts w:cs="Huawei Sans"/>
        </w:rPr>
        <w:t>#</w:t>
      </w:r>
      <w:r w:rsidRPr="006604AE">
        <w:rPr>
          <w:rFonts w:cs="Huawei Sans"/>
        </w:rPr>
        <w:t>安装</w:t>
      </w:r>
      <w:r w:rsidRPr="006604AE">
        <w:rPr>
          <w:rFonts w:cs="Huawei Sans"/>
        </w:rPr>
        <w:t>jupyter notebook</w:t>
      </w:r>
    </w:p>
    <w:p w14:paraId="3FE0AFA3" w14:textId="77777777" w:rsidR="006604AE" w:rsidRPr="006604AE" w:rsidRDefault="006604AE" w:rsidP="006604AE">
      <w:pPr>
        <w:pStyle w:val="2f5"/>
        <w:rPr>
          <w:rFonts w:cs="Huawei Sans"/>
        </w:rPr>
      </w:pPr>
      <w:r w:rsidRPr="006604AE">
        <w:rPr>
          <w:rFonts w:cs="Huawei Sans"/>
        </w:rPr>
        <w:lastRenderedPageBreak/>
        <w:t xml:space="preserve">pip install </w:t>
      </w:r>
      <w:proofErr w:type="spellStart"/>
      <w:r w:rsidRPr="006604AE">
        <w:rPr>
          <w:rFonts w:cs="Huawei Sans"/>
        </w:rPr>
        <w:t>jupyter</w:t>
      </w:r>
      <w:proofErr w:type="spellEnd"/>
    </w:p>
    <w:p w14:paraId="29BED110" w14:textId="77777777" w:rsidR="006604AE" w:rsidRPr="006604AE" w:rsidRDefault="006604AE" w:rsidP="006604AE">
      <w:pPr>
        <w:pStyle w:val="2f5"/>
        <w:rPr>
          <w:rFonts w:cs="Huawei Sans"/>
        </w:rPr>
      </w:pPr>
      <w:r w:rsidRPr="006604AE">
        <w:rPr>
          <w:rFonts w:cs="Huawei Sans"/>
        </w:rPr>
        <w:t>#</w:t>
      </w:r>
      <w:r w:rsidRPr="006604AE">
        <w:rPr>
          <w:rFonts w:cs="Huawei Sans"/>
        </w:rPr>
        <w:t>生成</w:t>
      </w:r>
      <w:r w:rsidRPr="006604AE">
        <w:rPr>
          <w:rFonts w:cs="Huawei Sans"/>
        </w:rPr>
        <w:t>ipykernel</w:t>
      </w:r>
      <w:r w:rsidRPr="006604AE">
        <w:rPr>
          <w:rFonts w:cs="Huawei Sans"/>
        </w:rPr>
        <w:t>的配置文件</w:t>
      </w:r>
    </w:p>
    <w:p w14:paraId="12A95CB2" w14:textId="46527648" w:rsidR="0006232A" w:rsidRPr="006604AE" w:rsidRDefault="006604AE" w:rsidP="0006232A">
      <w:pPr>
        <w:pStyle w:val="2f5"/>
        <w:rPr>
          <w:rFonts w:cs="Huawei Sans"/>
        </w:rPr>
      </w:pPr>
      <w:r w:rsidRPr="006604AE">
        <w:rPr>
          <w:rFonts w:cs="Huawei Sans"/>
        </w:rPr>
        <w:t xml:space="preserve">python -m </w:t>
      </w:r>
      <w:proofErr w:type="spellStart"/>
      <w:r w:rsidRPr="006604AE">
        <w:rPr>
          <w:rFonts w:cs="Huawei Sans"/>
        </w:rPr>
        <w:t>ipykernel</w:t>
      </w:r>
      <w:proofErr w:type="spellEnd"/>
      <w:r w:rsidRPr="006604AE">
        <w:rPr>
          <w:rFonts w:cs="Huawei Sans"/>
        </w:rPr>
        <w:t xml:space="preserve"> install --name ms1.7</w:t>
      </w:r>
    </w:p>
    <w:p w14:paraId="491A74FC" w14:textId="77777777" w:rsidR="006604AE" w:rsidRPr="006604AE" w:rsidRDefault="006604AE" w:rsidP="006604AE">
      <w:pPr>
        <w:pStyle w:val="2f5"/>
        <w:rPr>
          <w:rFonts w:cs="Huawei Sans"/>
        </w:rPr>
      </w:pPr>
      <w:r w:rsidRPr="006604AE">
        <w:rPr>
          <w:rFonts w:cs="Huawei Sans"/>
        </w:rPr>
        <w:t>#</w:t>
      </w:r>
      <w:r w:rsidRPr="006604AE">
        <w:rPr>
          <w:rFonts w:cs="Huawei Sans"/>
        </w:rPr>
        <w:t>安装扩展包</w:t>
      </w:r>
    </w:p>
    <w:p w14:paraId="1706D58B" w14:textId="77777777" w:rsidR="006604AE" w:rsidRPr="006604AE" w:rsidRDefault="006604AE" w:rsidP="006604AE">
      <w:pPr>
        <w:pStyle w:val="2f5"/>
        <w:rPr>
          <w:rFonts w:cs="Huawei Sans"/>
        </w:rPr>
      </w:pPr>
      <w:r w:rsidRPr="006604AE">
        <w:rPr>
          <w:rFonts w:cs="Huawei Sans"/>
        </w:rPr>
        <w:t xml:space="preserve">pip install </w:t>
      </w:r>
      <w:proofErr w:type="spellStart"/>
      <w:r w:rsidRPr="006604AE">
        <w:rPr>
          <w:rFonts w:cs="Huawei Sans"/>
        </w:rPr>
        <w:t>jupyter_contrib_nbextensions</w:t>
      </w:r>
      <w:proofErr w:type="spellEnd"/>
    </w:p>
    <w:p w14:paraId="7C3B01D8" w14:textId="77777777" w:rsidR="006604AE" w:rsidRPr="006604AE" w:rsidRDefault="006604AE" w:rsidP="006604AE">
      <w:pPr>
        <w:pStyle w:val="2f5"/>
        <w:rPr>
          <w:rFonts w:cs="Huawei Sans"/>
        </w:rPr>
      </w:pPr>
      <w:r w:rsidRPr="006604AE">
        <w:rPr>
          <w:rFonts w:cs="Huawei Sans"/>
        </w:rPr>
        <w:t>#</w:t>
      </w:r>
      <w:r w:rsidRPr="006604AE">
        <w:rPr>
          <w:rFonts w:cs="Huawei Sans"/>
        </w:rPr>
        <w:t>安装</w:t>
      </w:r>
      <w:r w:rsidRPr="006604AE">
        <w:rPr>
          <w:rFonts w:cs="Huawei Sans"/>
        </w:rPr>
        <w:t>javascript</w:t>
      </w:r>
      <w:r w:rsidRPr="006604AE">
        <w:rPr>
          <w:rFonts w:cs="Huawei Sans"/>
        </w:rPr>
        <w:t>和</w:t>
      </w:r>
      <w:r w:rsidRPr="006604AE">
        <w:rPr>
          <w:rFonts w:cs="Huawei Sans"/>
        </w:rPr>
        <w:t>css</w:t>
      </w:r>
      <w:r w:rsidRPr="006604AE">
        <w:rPr>
          <w:rFonts w:cs="Huawei Sans"/>
        </w:rPr>
        <w:t>文件</w:t>
      </w:r>
    </w:p>
    <w:p w14:paraId="7EC2BF30" w14:textId="77777777" w:rsidR="006604AE" w:rsidRPr="006604AE" w:rsidRDefault="006604AE" w:rsidP="006604AE">
      <w:pPr>
        <w:pStyle w:val="2f5"/>
        <w:rPr>
          <w:rFonts w:cs="Huawei Sans"/>
        </w:rPr>
      </w:pPr>
      <w:proofErr w:type="spellStart"/>
      <w:r w:rsidRPr="006604AE">
        <w:rPr>
          <w:rFonts w:cs="Huawei Sans"/>
        </w:rPr>
        <w:t>jupyter</w:t>
      </w:r>
      <w:proofErr w:type="spellEnd"/>
      <w:r w:rsidRPr="006604AE">
        <w:rPr>
          <w:rFonts w:cs="Huawei Sans"/>
        </w:rPr>
        <w:t xml:space="preserve"> </w:t>
      </w:r>
      <w:proofErr w:type="spellStart"/>
      <w:r w:rsidRPr="006604AE">
        <w:rPr>
          <w:rFonts w:cs="Huawei Sans"/>
        </w:rPr>
        <w:t>contrib</w:t>
      </w:r>
      <w:proofErr w:type="spellEnd"/>
      <w:r w:rsidRPr="006604AE">
        <w:rPr>
          <w:rFonts w:cs="Huawei Sans"/>
        </w:rPr>
        <w:t xml:space="preserve"> </w:t>
      </w:r>
      <w:proofErr w:type="spellStart"/>
      <w:r w:rsidRPr="006604AE">
        <w:rPr>
          <w:rFonts w:cs="Huawei Sans"/>
        </w:rPr>
        <w:t>nbextension</w:t>
      </w:r>
      <w:proofErr w:type="spellEnd"/>
      <w:r w:rsidRPr="006604AE">
        <w:rPr>
          <w:rFonts w:cs="Huawei Sans"/>
        </w:rPr>
        <w:t xml:space="preserve"> install --user</w:t>
      </w:r>
    </w:p>
    <w:p w14:paraId="102DA13B" w14:textId="77777777" w:rsidR="006604AE" w:rsidRPr="006604AE" w:rsidRDefault="006604AE" w:rsidP="006604AE">
      <w:pPr>
        <w:pStyle w:val="2f5"/>
        <w:rPr>
          <w:rFonts w:cs="Huawei Sans"/>
        </w:rPr>
      </w:pPr>
      <w:r w:rsidRPr="006604AE">
        <w:rPr>
          <w:rFonts w:cs="Huawei Sans"/>
        </w:rPr>
        <w:t>#</w:t>
      </w:r>
      <w:r w:rsidRPr="006604AE">
        <w:rPr>
          <w:rFonts w:cs="Huawei Sans"/>
        </w:rPr>
        <w:t>在指定地址下启动</w:t>
      </w:r>
      <w:r w:rsidRPr="006604AE">
        <w:rPr>
          <w:rFonts w:cs="Huawei Sans"/>
        </w:rPr>
        <w:t>jupyter notebook</w:t>
      </w:r>
    </w:p>
    <w:p w14:paraId="36548706" w14:textId="6D5C86A7" w:rsidR="00EE0A44" w:rsidRPr="0006232A" w:rsidRDefault="006604AE" w:rsidP="00EE0A44">
      <w:pPr>
        <w:pStyle w:val="2f5"/>
        <w:rPr>
          <w:rFonts w:cs="Huawei Sans"/>
          <w:lang w:eastAsia="zh-CN"/>
        </w:rPr>
      </w:pPr>
      <w:proofErr w:type="spellStart"/>
      <w:r w:rsidRPr="0006232A">
        <w:rPr>
          <w:rFonts w:cs="Huawei Sans"/>
          <w:lang w:eastAsia="zh-CN"/>
        </w:rPr>
        <w:t>jupyter</w:t>
      </w:r>
      <w:proofErr w:type="spellEnd"/>
      <w:r w:rsidRPr="0006232A">
        <w:rPr>
          <w:rFonts w:cs="Huawei Sans"/>
          <w:lang w:eastAsia="zh-CN"/>
        </w:rPr>
        <w:t xml:space="preserve"> notebook --notebook-</w:t>
      </w:r>
      <w:proofErr w:type="spellStart"/>
      <w:r w:rsidRPr="0006232A">
        <w:rPr>
          <w:rFonts w:cs="Huawei Sans"/>
          <w:lang w:eastAsia="zh-CN"/>
        </w:rPr>
        <w:t>dir</w:t>
      </w:r>
      <w:proofErr w:type="spellEnd"/>
      <w:r w:rsidRPr="0006232A">
        <w:rPr>
          <w:rFonts w:cs="Huawei Sans"/>
          <w:lang w:eastAsia="zh-CN"/>
        </w:rPr>
        <w:t xml:space="preserve"> </w:t>
      </w:r>
      <w:r w:rsidRPr="0006232A">
        <w:rPr>
          <w:rFonts w:cs="Huawei Sans"/>
          <w:lang w:eastAsia="zh-CN"/>
        </w:rPr>
        <w:t>（相应地址）</w:t>
      </w:r>
    </w:p>
    <w:bookmarkEnd w:id="30"/>
    <w:p w14:paraId="1AF5D0D5" w14:textId="4BC747D4" w:rsidR="00EE0A44" w:rsidRPr="0006232A" w:rsidRDefault="00EE0A44" w:rsidP="00A949B1">
      <w:pPr>
        <w:pStyle w:val="1e"/>
      </w:pPr>
      <w:r w:rsidRPr="0006232A">
        <w:t>输入命令启动</w:t>
      </w:r>
      <w:proofErr w:type="spellStart"/>
      <w:r w:rsidRPr="0006232A">
        <w:t>jupyter</w:t>
      </w:r>
      <w:proofErr w:type="spellEnd"/>
      <w:r w:rsidRPr="0006232A">
        <w:t xml:space="preserve"> notebook</w:t>
      </w:r>
      <w:r w:rsidRPr="0006232A">
        <w:t>，界面如下：</w:t>
      </w:r>
    </w:p>
    <w:p w14:paraId="2FBBFF1F" w14:textId="3867C65D" w:rsidR="00EE0A44" w:rsidRPr="0006232A" w:rsidRDefault="000B572A" w:rsidP="000F2B17">
      <w:pPr>
        <w:pStyle w:val="1e"/>
        <w:jc w:val="center"/>
      </w:pPr>
      <w:r w:rsidRPr="0006232A">
        <w:rPr>
          <w:noProof/>
        </w:rPr>
        <w:drawing>
          <wp:inline distT="0" distB="0" distL="0" distR="0" wp14:anchorId="743524CF" wp14:editId="0B22AC16">
            <wp:extent cx="4436198" cy="20477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99" cy="209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CEE" w14:textId="0EEBBEF7" w:rsidR="00A85DAD" w:rsidRPr="0006232A" w:rsidRDefault="00EE0A44" w:rsidP="00AB64DE">
      <w:pPr>
        <w:pStyle w:val="92"/>
        <w:ind w:firstLine="480"/>
        <w:rPr>
          <w:rFonts w:cs="Huawei Sans"/>
        </w:rPr>
      </w:pPr>
      <w:r w:rsidRPr="0006232A">
        <w:rPr>
          <w:rFonts w:cs="Huawei Sans"/>
        </w:rPr>
        <w:t>图</w:t>
      </w:r>
      <w:r w:rsidRPr="0006232A">
        <w:rPr>
          <w:rFonts w:cs="Huawei Sans"/>
        </w:rPr>
        <w:t xml:space="preserve">2-2 </w:t>
      </w:r>
      <w:proofErr w:type="spellStart"/>
      <w:r w:rsidRPr="0006232A">
        <w:rPr>
          <w:rFonts w:cs="Huawei Sans"/>
        </w:rPr>
        <w:t>jupyter</w:t>
      </w:r>
      <w:proofErr w:type="spellEnd"/>
      <w:r w:rsidRPr="0006232A">
        <w:rPr>
          <w:rFonts w:cs="Huawei Sans"/>
        </w:rPr>
        <w:t xml:space="preserve"> notebook</w:t>
      </w:r>
    </w:p>
    <w:p w14:paraId="52920E85" w14:textId="304EB87C" w:rsidR="00E01DB1" w:rsidRPr="0006232A" w:rsidRDefault="00346DF8" w:rsidP="000C7D86">
      <w:pPr>
        <w:pStyle w:val="2"/>
        <w:rPr>
          <w:rFonts w:cs="Huawei Sans"/>
        </w:rPr>
      </w:pPr>
      <w:bookmarkStart w:id="31" w:name="_Toc112175165"/>
      <w:bookmarkEnd w:id="20"/>
      <w:r w:rsidRPr="0006232A">
        <w:rPr>
          <w:rFonts w:cs="Huawei Sans"/>
          <w:lang w:eastAsia="zh-CN"/>
        </w:rPr>
        <w:t>数据加载及可视化</w:t>
      </w:r>
      <w:bookmarkEnd w:id="31"/>
    </w:p>
    <w:p w14:paraId="3BB909AE" w14:textId="18D80F72" w:rsidR="00103D41" w:rsidRPr="0006232A" w:rsidRDefault="00346DF8" w:rsidP="00A949B1">
      <w:pPr>
        <w:pStyle w:val="1e"/>
      </w:pPr>
      <w:r w:rsidRPr="0006232A">
        <w:t>在本次实验中，将</w:t>
      </w:r>
      <w:proofErr w:type="gramStart"/>
      <w:r w:rsidRPr="0006232A">
        <w:t>使用动漫头像</w:t>
      </w:r>
      <w:proofErr w:type="gramEnd"/>
      <w:r w:rsidRPr="0006232A">
        <w:t>数据集，该数据集包含</w:t>
      </w:r>
      <w:r w:rsidRPr="0006232A">
        <w:t>21551</w:t>
      </w:r>
      <w:r w:rsidRPr="0006232A">
        <w:t>张各式各样的</w:t>
      </w:r>
      <w:proofErr w:type="gramStart"/>
      <w:r w:rsidRPr="0006232A">
        <w:t>卡通动漫头像</w:t>
      </w:r>
      <w:proofErr w:type="gramEnd"/>
      <w:r w:rsidRPr="0006232A">
        <w:t>，如图</w:t>
      </w:r>
      <w:r w:rsidRPr="0006232A">
        <w:t>2-3</w:t>
      </w:r>
      <w:r w:rsidRPr="0006232A">
        <w:t>所示。每张图像大小为</w:t>
      </w:r>
      <w:r w:rsidRPr="0006232A">
        <w:t>64×64</w:t>
      </w:r>
      <w:r w:rsidRPr="0006232A">
        <w:t>。为了使程序运行流畅，本次实验在当前路径下创建一个</w:t>
      </w:r>
      <w:r w:rsidRPr="0006232A">
        <w:t>data</w:t>
      </w:r>
      <w:r w:rsidRPr="0006232A">
        <w:t>目录，并在此目录下创建一个名为</w:t>
      </w:r>
      <w:r w:rsidRPr="0006232A">
        <w:t>train</w:t>
      </w:r>
      <w:r w:rsidRPr="0006232A">
        <w:t>的子目录。</w:t>
      </w:r>
    </w:p>
    <w:p w14:paraId="33D54974" w14:textId="2D72EE2C" w:rsidR="00346DF8" w:rsidRPr="0006232A" w:rsidRDefault="00346DF8" w:rsidP="000F2B17">
      <w:pPr>
        <w:pStyle w:val="1e"/>
        <w:jc w:val="center"/>
      </w:pPr>
      <w:r w:rsidRPr="0006232A">
        <w:rPr>
          <w:noProof/>
        </w:rPr>
        <w:lastRenderedPageBreak/>
        <w:drawing>
          <wp:inline distT="0" distB="0" distL="0" distR="0" wp14:anchorId="4291725C" wp14:editId="2B363F18">
            <wp:extent cx="4176437" cy="24806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58"/>
                    <a:stretch/>
                  </pic:blipFill>
                  <pic:spPr bwMode="auto">
                    <a:xfrm>
                      <a:off x="0" y="0"/>
                      <a:ext cx="4658940" cy="276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7EC2C" w14:textId="5CE8FFB6" w:rsidR="00346DF8" w:rsidRPr="0006232A" w:rsidRDefault="00346DF8" w:rsidP="00346DF8">
      <w:pPr>
        <w:pStyle w:val="92"/>
        <w:ind w:firstLine="480"/>
        <w:rPr>
          <w:rFonts w:cs="Huawei Sans"/>
        </w:rPr>
      </w:pPr>
      <w:r w:rsidRPr="0006232A">
        <w:rPr>
          <w:rFonts w:cs="Huawei Sans"/>
        </w:rPr>
        <w:t>图</w:t>
      </w:r>
      <w:r w:rsidRPr="0006232A">
        <w:rPr>
          <w:rFonts w:cs="Huawei Sans"/>
        </w:rPr>
        <w:t xml:space="preserve">2-3 </w:t>
      </w:r>
      <w:r w:rsidRPr="0006232A">
        <w:rPr>
          <w:rFonts w:cs="Huawei Sans"/>
        </w:rPr>
        <w:t>数据集</w:t>
      </w:r>
    </w:p>
    <w:p w14:paraId="71A6DF0D" w14:textId="5D768ECB" w:rsidR="00346DF8" w:rsidRPr="0006232A" w:rsidRDefault="00346DF8" w:rsidP="00A949B1">
      <w:pPr>
        <w:pStyle w:val="1e"/>
      </w:pPr>
      <w:r w:rsidRPr="0006232A">
        <w:t>使用</w:t>
      </w:r>
      <w:r w:rsidRPr="0006232A">
        <w:t>GRAPH</w:t>
      </w:r>
      <w:r w:rsidRPr="0006232A">
        <w:t>的模式运行实验，并对相关参数进行定义</w:t>
      </w:r>
    </w:p>
    <w:p w14:paraId="0576DF39" w14:textId="77777777" w:rsidR="00346DF8" w:rsidRPr="0006232A" w:rsidRDefault="00346DF8" w:rsidP="00346DF8">
      <w:pPr>
        <w:pStyle w:val="2f5"/>
        <w:rPr>
          <w:rFonts w:cs="Huawei Sans"/>
        </w:rPr>
      </w:pPr>
      <w:r w:rsidRPr="0006232A">
        <w:rPr>
          <w:rFonts w:cs="Huawei Sans"/>
        </w:rPr>
        <w:t xml:space="preserve">from </w:t>
      </w:r>
      <w:proofErr w:type="spellStart"/>
      <w:r w:rsidRPr="0006232A">
        <w:rPr>
          <w:rFonts w:cs="Huawei Sans"/>
        </w:rPr>
        <w:t>mindspore</w:t>
      </w:r>
      <w:proofErr w:type="spellEnd"/>
      <w:r w:rsidRPr="0006232A">
        <w:rPr>
          <w:rFonts w:cs="Huawei Sans"/>
        </w:rPr>
        <w:t xml:space="preserve"> import </w:t>
      </w:r>
      <w:proofErr w:type="spellStart"/>
      <w:r w:rsidRPr="0006232A">
        <w:rPr>
          <w:rFonts w:cs="Huawei Sans"/>
        </w:rPr>
        <w:t>set_context</w:t>
      </w:r>
      <w:proofErr w:type="spellEnd"/>
      <w:r w:rsidRPr="0006232A">
        <w:rPr>
          <w:rFonts w:cs="Huawei Sans"/>
        </w:rPr>
        <w:t>, GRAPH_MODE</w:t>
      </w:r>
    </w:p>
    <w:p w14:paraId="3C5E5138" w14:textId="77777777" w:rsidR="00346DF8" w:rsidRPr="0006232A" w:rsidRDefault="00346DF8" w:rsidP="00346DF8">
      <w:pPr>
        <w:pStyle w:val="2f5"/>
        <w:rPr>
          <w:rFonts w:cs="Huawei Sans"/>
        </w:rPr>
      </w:pPr>
    </w:p>
    <w:p w14:paraId="095E9E13" w14:textId="77777777" w:rsidR="00346DF8" w:rsidRPr="0006232A" w:rsidRDefault="00346DF8" w:rsidP="00346DF8">
      <w:pPr>
        <w:pStyle w:val="2f5"/>
        <w:rPr>
          <w:rFonts w:cs="Huawei Sans"/>
          <w:lang w:eastAsia="zh-CN"/>
        </w:rPr>
      </w:pPr>
      <w:r w:rsidRPr="0006232A">
        <w:rPr>
          <w:rFonts w:cs="Huawei Sans"/>
          <w:lang w:eastAsia="zh-CN"/>
        </w:rPr>
        <w:t xml:space="preserve"># </w:t>
      </w:r>
      <w:r w:rsidRPr="0006232A">
        <w:rPr>
          <w:rFonts w:cs="Huawei Sans"/>
          <w:lang w:eastAsia="zh-CN"/>
        </w:rPr>
        <w:t>选择执行模式为图模式；指定训练使用的平台为</w:t>
      </w:r>
      <w:r w:rsidRPr="0006232A">
        <w:rPr>
          <w:rFonts w:cs="Huawei Sans"/>
          <w:lang w:eastAsia="zh-CN"/>
        </w:rPr>
        <w:t>"GPU"</w:t>
      </w:r>
      <w:r w:rsidRPr="0006232A">
        <w:rPr>
          <w:rFonts w:cs="Huawei Sans"/>
          <w:lang w:eastAsia="zh-CN"/>
        </w:rPr>
        <w:t>，如需使用昇腾硬件可将其替换为</w:t>
      </w:r>
      <w:r w:rsidRPr="0006232A">
        <w:rPr>
          <w:rFonts w:cs="Huawei Sans"/>
          <w:lang w:eastAsia="zh-CN"/>
        </w:rPr>
        <w:t>"Ascend"</w:t>
      </w:r>
    </w:p>
    <w:p w14:paraId="0DE2F262" w14:textId="77777777" w:rsidR="00346DF8" w:rsidRPr="0006232A" w:rsidRDefault="00346DF8" w:rsidP="00346DF8">
      <w:pPr>
        <w:pStyle w:val="2f5"/>
        <w:rPr>
          <w:rFonts w:cs="Huawei Sans"/>
        </w:rPr>
      </w:pPr>
      <w:proofErr w:type="spellStart"/>
      <w:r w:rsidRPr="0006232A">
        <w:rPr>
          <w:rFonts w:cs="Huawei Sans"/>
        </w:rPr>
        <w:t>set_</w:t>
      </w:r>
      <w:proofErr w:type="gramStart"/>
      <w:r w:rsidRPr="0006232A">
        <w:rPr>
          <w:rFonts w:cs="Huawei Sans"/>
        </w:rPr>
        <w:t>context</w:t>
      </w:r>
      <w:proofErr w:type="spellEnd"/>
      <w:r w:rsidRPr="0006232A">
        <w:rPr>
          <w:rFonts w:cs="Huawei Sans"/>
        </w:rPr>
        <w:t>(</w:t>
      </w:r>
      <w:proofErr w:type="gramEnd"/>
      <w:r w:rsidRPr="0006232A">
        <w:rPr>
          <w:rFonts w:cs="Huawei Sans"/>
        </w:rPr>
        <w:t xml:space="preserve">mode=GRAPH_MODE, </w:t>
      </w:r>
      <w:proofErr w:type="spellStart"/>
      <w:r w:rsidRPr="0006232A">
        <w:rPr>
          <w:rFonts w:cs="Huawei Sans"/>
        </w:rPr>
        <w:t>device_target</w:t>
      </w:r>
      <w:proofErr w:type="spellEnd"/>
      <w:r w:rsidRPr="0006232A">
        <w:rPr>
          <w:rFonts w:cs="Huawei Sans"/>
        </w:rPr>
        <w:t>="CPU")</w:t>
      </w:r>
    </w:p>
    <w:p w14:paraId="567944E9" w14:textId="77777777" w:rsidR="00346DF8" w:rsidRPr="0006232A" w:rsidRDefault="00346DF8" w:rsidP="00346DF8">
      <w:pPr>
        <w:pStyle w:val="2f5"/>
        <w:rPr>
          <w:rFonts w:cs="Huawei Sans"/>
        </w:rPr>
      </w:pPr>
      <w:proofErr w:type="spellStart"/>
      <w:r w:rsidRPr="0006232A">
        <w:rPr>
          <w:rFonts w:cs="Huawei Sans"/>
        </w:rPr>
        <w:t>data_root</w:t>
      </w:r>
      <w:proofErr w:type="spellEnd"/>
      <w:r w:rsidRPr="0006232A">
        <w:rPr>
          <w:rFonts w:cs="Huawei Sans"/>
        </w:rPr>
        <w:t xml:space="preserve"> = </w:t>
      </w:r>
      <w:proofErr w:type="gramStart"/>
      <w:r w:rsidRPr="0006232A">
        <w:rPr>
          <w:rFonts w:cs="Huawei Sans"/>
        </w:rPr>
        <w:t>"./</w:t>
      </w:r>
      <w:proofErr w:type="gramEnd"/>
      <w:r w:rsidRPr="0006232A">
        <w:rPr>
          <w:rFonts w:cs="Huawei Sans"/>
        </w:rPr>
        <w:t xml:space="preserve">data"  # </w:t>
      </w:r>
      <w:proofErr w:type="spellStart"/>
      <w:r w:rsidRPr="0006232A">
        <w:rPr>
          <w:rFonts w:cs="Huawei Sans"/>
        </w:rPr>
        <w:t>数据集根目录</w:t>
      </w:r>
      <w:proofErr w:type="spellEnd"/>
    </w:p>
    <w:p w14:paraId="0555780A" w14:textId="77777777" w:rsidR="00346DF8" w:rsidRPr="0006232A" w:rsidRDefault="00346DF8" w:rsidP="00346DF8">
      <w:pPr>
        <w:pStyle w:val="2f5"/>
        <w:rPr>
          <w:rFonts w:cs="Huawei Sans"/>
        </w:rPr>
      </w:pPr>
      <w:r w:rsidRPr="0006232A">
        <w:rPr>
          <w:rFonts w:cs="Huawei Sans"/>
        </w:rPr>
        <w:t xml:space="preserve">workers = </w:t>
      </w:r>
      <w:proofErr w:type="gramStart"/>
      <w:r w:rsidRPr="0006232A">
        <w:rPr>
          <w:rFonts w:cs="Huawei Sans"/>
        </w:rPr>
        <w:t>4  #</w:t>
      </w:r>
      <w:proofErr w:type="gramEnd"/>
      <w:r w:rsidRPr="0006232A">
        <w:rPr>
          <w:rFonts w:cs="Huawei Sans"/>
        </w:rPr>
        <w:t xml:space="preserve"> </w:t>
      </w:r>
      <w:proofErr w:type="spellStart"/>
      <w:r w:rsidRPr="0006232A">
        <w:rPr>
          <w:rFonts w:cs="Huawei Sans"/>
        </w:rPr>
        <w:t>载入数据线程数</w:t>
      </w:r>
      <w:proofErr w:type="spellEnd"/>
    </w:p>
    <w:p w14:paraId="3AEABF7F" w14:textId="77777777" w:rsidR="00346DF8" w:rsidRPr="0006232A" w:rsidRDefault="00346DF8" w:rsidP="00346DF8">
      <w:pPr>
        <w:pStyle w:val="2f5"/>
        <w:rPr>
          <w:rFonts w:cs="Huawei Sans"/>
        </w:rPr>
      </w:pPr>
      <w:proofErr w:type="spellStart"/>
      <w:r w:rsidRPr="0006232A">
        <w:rPr>
          <w:rFonts w:cs="Huawei Sans"/>
        </w:rPr>
        <w:t>batch_size</w:t>
      </w:r>
      <w:proofErr w:type="spellEnd"/>
      <w:r w:rsidRPr="0006232A">
        <w:rPr>
          <w:rFonts w:cs="Huawei Sans"/>
        </w:rPr>
        <w:t xml:space="preserve"> = </w:t>
      </w:r>
      <w:proofErr w:type="gramStart"/>
      <w:r w:rsidRPr="0006232A">
        <w:rPr>
          <w:rFonts w:cs="Huawei Sans"/>
        </w:rPr>
        <w:t>128  #</w:t>
      </w:r>
      <w:proofErr w:type="gramEnd"/>
      <w:r w:rsidRPr="0006232A">
        <w:rPr>
          <w:rFonts w:cs="Huawei Sans"/>
        </w:rPr>
        <w:t xml:space="preserve"> </w:t>
      </w:r>
      <w:proofErr w:type="spellStart"/>
      <w:r w:rsidRPr="0006232A">
        <w:rPr>
          <w:rFonts w:cs="Huawei Sans"/>
        </w:rPr>
        <w:t>批量大小</w:t>
      </w:r>
      <w:proofErr w:type="spellEnd"/>
    </w:p>
    <w:p w14:paraId="5AC136E3" w14:textId="77777777" w:rsidR="00346DF8" w:rsidRPr="0006232A" w:rsidRDefault="00346DF8" w:rsidP="00346DF8">
      <w:pPr>
        <w:pStyle w:val="2f5"/>
        <w:rPr>
          <w:rFonts w:cs="Huawei Sans"/>
        </w:rPr>
      </w:pPr>
      <w:proofErr w:type="spellStart"/>
      <w:r w:rsidRPr="0006232A">
        <w:rPr>
          <w:rFonts w:cs="Huawei Sans"/>
        </w:rPr>
        <w:t>image_size</w:t>
      </w:r>
      <w:proofErr w:type="spellEnd"/>
      <w:r w:rsidRPr="0006232A">
        <w:rPr>
          <w:rFonts w:cs="Huawei Sans"/>
        </w:rPr>
        <w:t xml:space="preserve"> = </w:t>
      </w:r>
      <w:proofErr w:type="gramStart"/>
      <w:r w:rsidRPr="0006232A">
        <w:rPr>
          <w:rFonts w:cs="Huawei Sans"/>
        </w:rPr>
        <w:t>64  #</w:t>
      </w:r>
      <w:proofErr w:type="gramEnd"/>
      <w:r w:rsidRPr="0006232A">
        <w:rPr>
          <w:rFonts w:cs="Huawei Sans"/>
        </w:rPr>
        <w:t xml:space="preserve"> </w:t>
      </w:r>
      <w:proofErr w:type="spellStart"/>
      <w:r w:rsidRPr="0006232A">
        <w:rPr>
          <w:rFonts w:cs="Huawei Sans"/>
        </w:rPr>
        <w:t>训练图像空间大小，所有图像都将调整为该大小</w:t>
      </w:r>
      <w:proofErr w:type="spellEnd"/>
    </w:p>
    <w:p w14:paraId="416394CE" w14:textId="77777777" w:rsidR="00346DF8" w:rsidRPr="0006232A" w:rsidRDefault="00346DF8" w:rsidP="00346DF8">
      <w:pPr>
        <w:pStyle w:val="2f5"/>
        <w:rPr>
          <w:rFonts w:cs="Huawei Sans"/>
        </w:rPr>
      </w:pPr>
      <w:bookmarkStart w:id="32" w:name="_Hlk111921884"/>
      <w:proofErr w:type="spellStart"/>
      <w:r w:rsidRPr="0006232A">
        <w:rPr>
          <w:rFonts w:cs="Huawei Sans"/>
        </w:rPr>
        <w:t>nc</w:t>
      </w:r>
      <w:proofErr w:type="spellEnd"/>
      <w:r w:rsidRPr="0006232A">
        <w:rPr>
          <w:rFonts w:cs="Huawei Sans"/>
        </w:rPr>
        <w:t xml:space="preserve"> = </w:t>
      </w:r>
      <w:proofErr w:type="gramStart"/>
      <w:r w:rsidRPr="0006232A">
        <w:rPr>
          <w:rFonts w:cs="Huawei Sans"/>
        </w:rPr>
        <w:t>3  #</w:t>
      </w:r>
      <w:proofErr w:type="gramEnd"/>
      <w:r w:rsidRPr="0006232A">
        <w:rPr>
          <w:rFonts w:cs="Huawei Sans"/>
        </w:rPr>
        <w:t xml:space="preserve"> </w:t>
      </w:r>
      <w:r w:rsidRPr="0006232A">
        <w:rPr>
          <w:rFonts w:cs="Huawei Sans"/>
        </w:rPr>
        <w:t>图像彩色通道数，对于彩色图像为</w:t>
      </w:r>
      <w:r w:rsidRPr="0006232A">
        <w:rPr>
          <w:rFonts w:cs="Huawei Sans"/>
        </w:rPr>
        <w:t>3</w:t>
      </w:r>
    </w:p>
    <w:p w14:paraId="245083B8" w14:textId="77777777" w:rsidR="00346DF8" w:rsidRPr="0006232A" w:rsidRDefault="00346DF8" w:rsidP="00346DF8">
      <w:pPr>
        <w:pStyle w:val="2f5"/>
        <w:rPr>
          <w:rFonts w:cs="Huawei Sans"/>
        </w:rPr>
      </w:pPr>
      <w:proofErr w:type="spellStart"/>
      <w:r w:rsidRPr="0006232A">
        <w:rPr>
          <w:rFonts w:cs="Huawei Sans"/>
        </w:rPr>
        <w:t>nz</w:t>
      </w:r>
      <w:proofErr w:type="spellEnd"/>
      <w:r w:rsidRPr="0006232A">
        <w:rPr>
          <w:rFonts w:cs="Huawei Sans"/>
        </w:rPr>
        <w:t xml:space="preserve"> = </w:t>
      </w:r>
      <w:proofErr w:type="gramStart"/>
      <w:r w:rsidRPr="0006232A">
        <w:rPr>
          <w:rFonts w:cs="Huawei Sans"/>
        </w:rPr>
        <w:t>100  #</w:t>
      </w:r>
      <w:proofErr w:type="gramEnd"/>
      <w:r w:rsidRPr="0006232A">
        <w:rPr>
          <w:rFonts w:cs="Huawei Sans"/>
        </w:rPr>
        <w:t xml:space="preserve"> </w:t>
      </w:r>
      <w:proofErr w:type="spellStart"/>
      <w:r w:rsidRPr="0006232A">
        <w:rPr>
          <w:rFonts w:cs="Huawei Sans"/>
        </w:rPr>
        <w:t>隐向量的长度</w:t>
      </w:r>
      <w:proofErr w:type="spellEnd"/>
    </w:p>
    <w:p w14:paraId="3FD9FE5D" w14:textId="77777777" w:rsidR="00346DF8" w:rsidRPr="0006232A" w:rsidRDefault="00346DF8" w:rsidP="00346DF8">
      <w:pPr>
        <w:pStyle w:val="2f5"/>
        <w:rPr>
          <w:rFonts w:cs="Huawei Sans"/>
        </w:rPr>
      </w:pPr>
      <w:proofErr w:type="spellStart"/>
      <w:r w:rsidRPr="0006232A">
        <w:rPr>
          <w:rFonts w:cs="Huawei Sans"/>
        </w:rPr>
        <w:t>ngf</w:t>
      </w:r>
      <w:proofErr w:type="spellEnd"/>
      <w:r w:rsidRPr="0006232A">
        <w:rPr>
          <w:rFonts w:cs="Huawei Sans"/>
        </w:rPr>
        <w:t xml:space="preserve"> = </w:t>
      </w:r>
      <w:proofErr w:type="gramStart"/>
      <w:r w:rsidRPr="0006232A">
        <w:rPr>
          <w:rFonts w:cs="Huawei Sans"/>
        </w:rPr>
        <w:t>64  #</w:t>
      </w:r>
      <w:proofErr w:type="gramEnd"/>
      <w:r w:rsidRPr="0006232A">
        <w:rPr>
          <w:rFonts w:cs="Huawei Sans"/>
        </w:rPr>
        <w:t xml:space="preserve"> </w:t>
      </w:r>
      <w:proofErr w:type="spellStart"/>
      <w:r w:rsidRPr="0006232A">
        <w:rPr>
          <w:rFonts w:cs="Huawei Sans"/>
        </w:rPr>
        <w:t>特征图在生成器中的大小</w:t>
      </w:r>
      <w:proofErr w:type="spellEnd"/>
    </w:p>
    <w:p w14:paraId="29000B6E" w14:textId="77777777" w:rsidR="00346DF8" w:rsidRPr="0006232A" w:rsidRDefault="00346DF8" w:rsidP="00346DF8">
      <w:pPr>
        <w:pStyle w:val="2f5"/>
        <w:rPr>
          <w:rFonts w:cs="Huawei Sans"/>
          <w:lang w:eastAsia="zh-CN"/>
        </w:rPr>
      </w:pPr>
      <w:proofErr w:type="spellStart"/>
      <w:r w:rsidRPr="0006232A">
        <w:rPr>
          <w:rFonts w:cs="Huawei Sans"/>
          <w:lang w:eastAsia="zh-CN"/>
        </w:rPr>
        <w:t>ndf</w:t>
      </w:r>
      <w:proofErr w:type="spellEnd"/>
      <w:r w:rsidRPr="0006232A">
        <w:rPr>
          <w:rFonts w:cs="Huawei Sans"/>
          <w:lang w:eastAsia="zh-CN"/>
        </w:rPr>
        <w:t xml:space="preserve"> = 64  # </w:t>
      </w:r>
      <w:r w:rsidRPr="0006232A">
        <w:rPr>
          <w:rFonts w:cs="Huawei Sans"/>
          <w:lang w:eastAsia="zh-CN"/>
        </w:rPr>
        <w:t>特征图在</w:t>
      </w:r>
      <w:proofErr w:type="gramStart"/>
      <w:r w:rsidRPr="0006232A">
        <w:rPr>
          <w:rFonts w:cs="Huawei Sans"/>
          <w:lang w:eastAsia="zh-CN"/>
        </w:rPr>
        <w:t>判别器</w:t>
      </w:r>
      <w:proofErr w:type="gramEnd"/>
      <w:r w:rsidRPr="0006232A">
        <w:rPr>
          <w:rFonts w:cs="Huawei Sans"/>
          <w:lang w:eastAsia="zh-CN"/>
        </w:rPr>
        <w:t>中的大小</w:t>
      </w:r>
    </w:p>
    <w:p w14:paraId="01C3460B" w14:textId="77777777" w:rsidR="00346DF8" w:rsidRPr="0006232A" w:rsidRDefault="00346DF8" w:rsidP="00346DF8">
      <w:pPr>
        <w:pStyle w:val="2f5"/>
        <w:rPr>
          <w:rFonts w:cs="Huawei Sans"/>
        </w:rPr>
      </w:pPr>
      <w:proofErr w:type="spellStart"/>
      <w:r w:rsidRPr="0006232A">
        <w:rPr>
          <w:rFonts w:cs="Huawei Sans"/>
        </w:rPr>
        <w:t>num_epochs</w:t>
      </w:r>
      <w:proofErr w:type="spellEnd"/>
      <w:r w:rsidRPr="0006232A">
        <w:rPr>
          <w:rFonts w:cs="Huawei Sans"/>
        </w:rPr>
        <w:t xml:space="preserve"> = </w:t>
      </w:r>
      <w:proofErr w:type="gramStart"/>
      <w:r w:rsidRPr="0006232A">
        <w:rPr>
          <w:rFonts w:cs="Huawei Sans"/>
        </w:rPr>
        <w:t>10  #</w:t>
      </w:r>
      <w:proofErr w:type="gramEnd"/>
      <w:r w:rsidRPr="0006232A">
        <w:rPr>
          <w:rFonts w:cs="Huawei Sans"/>
        </w:rPr>
        <w:t xml:space="preserve"> </w:t>
      </w:r>
      <w:proofErr w:type="spellStart"/>
      <w:r w:rsidRPr="0006232A">
        <w:rPr>
          <w:rFonts w:cs="Huawei Sans"/>
        </w:rPr>
        <w:t>训练周期数</w:t>
      </w:r>
      <w:proofErr w:type="spellEnd"/>
    </w:p>
    <w:p w14:paraId="3B62C79F" w14:textId="77777777" w:rsidR="00346DF8" w:rsidRPr="0006232A" w:rsidRDefault="00346DF8" w:rsidP="00346DF8">
      <w:pPr>
        <w:pStyle w:val="2f5"/>
        <w:rPr>
          <w:rFonts w:cs="Huawei Sans"/>
        </w:rPr>
      </w:pPr>
      <w:proofErr w:type="spellStart"/>
      <w:r w:rsidRPr="0006232A">
        <w:rPr>
          <w:rFonts w:cs="Huawei Sans"/>
        </w:rPr>
        <w:t>lr</w:t>
      </w:r>
      <w:proofErr w:type="spellEnd"/>
      <w:r w:rsidRPr="0006232A">
        <w:rPr>
          <w:rFonts w:cs="Huawei Sans"/>
        </w:rPr>
        <w:t xml:space="preserve"> = </w:t>
      </w:r>
      <w:proofErr w:type="gramStart"/>
      <w:r w:rsidRPr="0006232A">
        <w:rPr>
          <w:rFonts w:cs="Huawei Sans"/>
        </w:rPr>
        <w:t>0.0002  #</w:t>
      </w:r>
      <w:proofErr w:type="gramEnd"/>
      <w:r w:rsidRPr="0006232A">
        <w:rPr>
          <w:rFonts w:cs="Huawei Sans"/>
        </w:rPr>
        <w:t xml:space="preserve"> </w:t>
      </w:r>
      <w:proofErr w:type="spellStart"/>
      <w:r w:rsidRPr="0006232A">
        <w:rPr>
          <w:rFonts w:cs="Huawei Sans"/>
        </w:rPr>
        <w:t>学习率</w:t>
      </w:r>
      <w:proofErr w:type="spellEnd"/>
    </w:p>
    <w:p w14:paraId="7425FCF2" w14:textId="5790FE5F" w:rsidR="00346DF8" w:rsidRPr="0006232A" w:rsidRDefault="00346DF8" w:rsidP="00346DF8">
      <w:pPr>
        <w:pStyle w:val="2f5"/>
        <w:rPr>
          <w:rFonts w:cs="Huawei Sans"/>
        </w:rPr>
      </w:pPr>
      <w:r w:rsidRPr="0006232A">
        <w:rPr>
          <w:rFonts w:cs="Huawei Sans"/>
        </w:rPr>
        <w:t xml:space="preserve">beta1 = </w:t>
      </w:r>
      <w:proofErr w:type="gramStart"/>
      <w:r w:rsidRPr="0006232A">
        <w:rPr>
          <w:rFonts w:cs="Huawei Sans"/>
        </w:rPr>
        <w:t>0.5  #</w:t>
      </w:r>
      <w:proofErr w:type="gramEnd"/>
      <w:r w:rsidRPr="0006232A">
        <w:rPr>
          <w:rFonts w:cs="Huawei Sans"/>
        </w:rPr>
        <w:t xml:space="preserve"> Adam</w:t>
      </w:r>
      <w:r w:rsidRPr="0006232A">
        <w:rPr>
          <w:rFonts w:cs="Huawei Sans"/>
        </w:rPr>
        <w:t>优化器的</w:t>
      </w:r>
      <w:r w:rsidRPr="0006232A">
        <w:rPr>
          <w:rFonts w:cs="Huawei Sans"/>
        </w:rPr>
        <w:t>beta1</w:t>
      </w:r>
      <w:r w:rsidRPr="0006232A">
        <w:rPr>
          <w:rFonts w:cs="Huawei Sans"/>
        </w:rPr>
        <w:t>超参数</w:t>
      </w:r>
    </w:p>
    <w:bookmarkEnd w:id="32"/>
    <w:p w14:paraId="2850FA9B" w14:textId="5DC25D22" w:rsidR="00346DF8" w:rsidRPr="0006232A" w:rsidRDefault="00346DF8" w:rsidP="00A949B1">
      <w:pPr>
        <w:pStyle w:val="1e"/>
      </w:pPr>
      <w:r w:rsidRPr="0006232A">
        <w:t>自定义函数</w:t>
      </w:r>
      <w:proofErr w:type="spellStart"/>
      <w:r w:rsidRPr="0006232A">
        <w:t>create_dataset_imagenet</w:t>
      </w:r>
      <w:proofErr w:type="spellEnd"/>
      <w:r w:rsidRPr="0006232A">
        <w:t>对数据进行处理和增强。</w:t>
      </w:r>
    </w:p>
    <w:p w14:paraId="1D6FA9E2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import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mindspore.dataset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as ds</w:t>
      </w:r>
    </w:p>
    <w:p w14:paraId="5FD514B2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import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mindspore.dataset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.vision.c_transforms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as vision</w:t>
      </w:r>
    </w:p>
    <w:p w14:paraId="0C87E974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5513B31F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def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create_dataset_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imagenet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dataset_path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num_parallel_workers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=None):</w:t>
      </w:r>
    </w:p>
    <w:p w14:paraId="6FCB9E00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71795BDC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"""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数据加载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"""</w:t>
      </w:r>
    </w:p>
    <w:p w14:paraId="57C5FC7C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data_set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ds.ImageFolderDataset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</w:p>
    <w:p w14:paraId="6173FABC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dataset_path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</w:t>
      </w:r>
    </w:p>
    <w:p w14:paraId="3966E865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lastRenderedPageBreak/>
        <w:t>num_parallel_workers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num_parallel_workers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</w:p>
    <w:p w14:paraId="3BEE4C53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shuffle=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True,decode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=True</w:t>
      </w:r>
    </w:p>
    <w:p w14:paraId="3FF2D9A1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6293C848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#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数据增强操作</w:t>
      </w:r>
      <w:proofErr w:type="spellEnd"/>
    </w:p>
    <w:p w14:paraId="5A776758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transform_img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[</w:t>
      </w:r>
    </w:p>
    <w:p w14:paraId="31C4781B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vision.Resize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image_size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),</w:t>
      </w:r>
    </w:p>
    <w:p w14:paraId="5940752E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vision.CenterCrop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image_size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),</w:t>
      </w:r>
    </w:p>
    <w:p w14:paraId="18DC4998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vision.HWC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2CHW(),</w:t>
      </w:r>
    </w:p>
    <w:p w14:paraId="56000490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lamada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x:((x/255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).astype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("float32"),</w:t>
      </w:r>
    </w:p>
    <w:p w14:paraId="59BBF8EE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np.random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.normal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(size=(nz,1,1)).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astype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("float32"))</w:t>
      </w:r>
    </w:p>
    <w:p w14:paraId="1B499C87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]</w:t>
      </w:r>
    </w:p>
    <w:p w14:paraId="7206A741" w14:textId="7C1CECB5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7CB1D835" w14:textId="77777777" w:rsidR="007349EE" w:rsidRPr="0006232A" w:rsidRDefault="007349EE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044B5C02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#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数据映射操作</w:t>
      </w:r>
      <w:proofErr w:type="spellEnd"/>
    </w:p>
    <w:p w14:paraId="5A1561B6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data_set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data_set.map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gramEnd"/>
    </w:p>
    <w:p w14:paraId="01526AAC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input_columns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="image",</w:t>
      </w:r>
    </w:p>
    <w:p w14:paraId="51D2FD02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num_parrallel_workers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num_parallel_workers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</w:t>
      </w:r>
    </w:p>
    <w:p w14:paraId="26411C3B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operations=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transform_img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</w:t>
      </w:r>
    </w:p>
    <w:p w14:paraId="2AE4D4F5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output_columns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=["image","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latent_code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"], </w:t>
      </w:r>
    </w:p>
    <w:p w14:paraId="27CA8675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column_order</w:t>
      </w:r>
      <w:proofErr w:type="spellEnd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=[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"image", "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latent_code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"]</w:t>
      </w:r>
    </w:p>
    <w:p w14:paraId="1F950CF9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341F7776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3636BCE3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#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批量操作</w:t>
      </w:r>
      <w:proofErr w:type="spellEnd"/>
    </w:p>
    <w:p w14:paraId="6CF93431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data_set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data_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set.batch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batch_size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4C32F3D5" w14:textId="2EF6B7D1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return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data_set</w:t>
      </w:r>
      <w:proofErr w:type="spellEnd"/>
    </w:p>
    <w:p w14:paraId="59C119A1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#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获取处理后的数据集</w:t>
      </w:r>
      <w:proofErr w:type="spellEnd"/>
    </w:p>
    <w:p w14:paraId="60011ADD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data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create_dataset_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imagenet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data_root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num_parallel_workers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=workers)</w:t>
      </w:r>
    </w:p>
    <w:p w14:paraId="25708746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9024CFD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#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获取数据集大小</w:t>
      </w:r>
      <w:proofErr w:type="spellEnd"/>
    </w:p>
    <w:p w14:paraId="18506778" w14:textId="77777777" w:rsidR="00346DF8" w:rsidRPr="0006232A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size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data.get_dataset_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0B575A85" w14:textId="5F9E2D1A" w:rsidR="00346DF8" w:rsidRPr="00346DF8" w:rsidRDefault="00346DF8" w:rsidP="00346DF8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bookmarkStart w:id="33" w:name="_Hlk111921970"/>
      <w:r w:rsidRPr="0006232A">
        <w:rPr>
          <w:rFonts w:ascii="Huawei Sans" w:hAnsi="Huawei Sans" w:cs="Huawei Sans"/>
          <w:sz w:val="18"/>
          <w:szCs w:val="18"/>
          <w:lang w:eastAsia="en-US"/>
        </w:rPr>
        <w:t>print(size)</w:t>
      </w:r>
    </w:p>
    <w:bookmarkEnd w:id="33"/>
    <w:p w14:paraId="047BB9B2" w14:textId="0360AF52" w:rsidR="00346DF8" w:rsidRPr="0006232A" w:rsidRDefault="00346DF8" w:rsidP="00A949B1">
      <w:pPr>
        <w:pStyle w:val="1e"/>
      </w:pPr>
      <w:r w:rsidRPr="0006232A">
        <w:t>对数据集图像进行可视化操作</w:t>
      </w:r>
    </w:p>
    <w:p w14:paraId="5429BF0B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mport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matplotlib.pyplot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as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plt</w:t>
      </w:r>
      <w:proofErr w:type="spellEnd"/>
    </w:p>
    <w:p w14:paraId="6092EA4A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7F330094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data_iter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next(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data.create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_dict_iterator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output_numpy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=True))</w:t>
      </w:r>
    </w:p>
    <w:p w14:paraId="62AA3CF4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37F13AFA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#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可视化部分训练数据</w:t>
      </w:r>
      <w:proofErr w:type="spellEnd"/>
    </w:p>
    <w:p w14:paraId="3C705699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plt.figure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figsize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=(10, 3), dpi=140)</w:t>
      </w:r>
    </w:p>
    <w:p w14:paraId="3CB6F3E3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for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 image in enumerate(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data_iter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['image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'][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:30], 1):</w:t>
      </w:r>
    </w:p>
    <w:p w14:paraId="51B7302B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plt.subplot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(3, 10,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7BBFC041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plt.axis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("off")</w:t>
      </w:r>
    </w:p>
    <w:p w14:paraId="063F6744" w14:textId="77777777" w:rsidR="00F96006" w:rsidRPr="0006232A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p</w:t>
      </w:r>
      <w:bookmarkStart w:id="34" w:name="_Hlk111922498"/>
      <w:r w:rsidRPr="0006232A">
        <w:rPr>
          <w:rFonts w:ascii="Huawei Sans" w:hAnsi="Huawei Sans" w:cs="Huawei Sans"/>
          <w:sz w:val="18"/>
          <w:szCs w:val="18"/>
          <w:lang w:eastAsia="en-US"/>
        </w:rPr>
        <w:t>lt.imshow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image.transpose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(1, 2, 0))</w:t>
      </w:r>
    </w:p>
    <w:p w14:paraId="7F488EFA" w14:textId="496953AD" w:rsidR="00346DF8" w:rsidRPr="00346DF8" w:rsidRDefault="00F96006" w:rsidP="00F9600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</w:rPr>
        <w:t>plt.show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</w:rPr>
        <w:t>()</w:t>
      </w:r>
    </w:p>
    <w:bookmarkEnd w:id="34"/>
    <w:p w14:paraId="0B39A4C9" w14:textId="3B21FCF5" w:rsidR="007349EE" w:rsidRPr="0006232A" w:rsidRDefault="00F96006" w:rsidP="00A949B1">
      <w:pPr>
        <w:pStyle w:val="1e"/>
      </w:pPr>
      <w:r w:rsidRPr="0006232A">
        <w:lastRenderedPageBreak/>
        <w:t>输出：</w:t>
      </w:r>
    </w:p>
    <w:p w14:paraId="21F21EDE" w14:textId="6EFE4140" w:rsidR="007349EE" w:rsidRPr="0006232A" w:rsidRDefault="007349EE" w:rsidP="000F2B17">
      <w:pPr>
        <w:pStyle w:val="1e"/>
        <w:jc w:val="center"/>
      </w:pPr>
      <w:r w:rsidRPr="0006232A">
        <w:rPr>
          <w:noProof/>
        </w:rPr>
        <w:drawing>
          <wp:inline distT="0" distB="0" distL="0" distR="0" wp14:anchorId="2B1A30EF" wp14:editId="27F754BB">
            <wp:extent cx="4492515" cy="1385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16" cy="16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DAB3" w14:textId="41B9AD49" w:rsidR="00F96006" w:rsidRPr="0006232A" w:rsidRDefault="00F96006" w:rsidP="007349EE">
      <w:pPr>
        <w:pStyle w:val="92"/>
        <w:ind w:firstLine="480"/>
        <w:rPr>
          <w:rFonts w:cs="Huawei Sans"/>
        </w:rPr>
      </w:pPr>
      <w:r w:rsidRPr="00F96006">
        <w:rPr>
          <w:rFonts w:cs="Huawei Sans"/>
        </w:rPr>
        <w:t>图</w:t>
      </w:r>
      <w:r w:rsidRPr="0006232A">
        <w:rPr>
          <w:rFonts w:cs="Huawei Sans"/>
        </w:rPr>
        <w:t>2-4</w:t>
      </w:r>
      <w:r w:rsidRPr="00F96006">
        <w:rPr>
          <w:rFonts w:cs="Huawei Sans"/>
        </w:rPr>
        <w:t xml:space="preserve"> </w:t>
      </w:r>
      <w:r w:rsidRPr="00F96006">
        <w:rPr>
          <w:rFonts w:cs="Huawei Sans"/>
        </w:rPr>
        <w:t>卡通数据集可视化</w:t>
      </w:r>
    </w:p>
    <w:p w14:paraId="37DC336F" w14:textId="43A27F75" w:rsidR="008813E5" w:rsidRPr="0006232A" w:rsidRDefault="0006232A" w:rsidP="00A5468F">
      <w:pPr>
        <w:pStyle w:val="2"/>
        <w:rPr>
          <w:rFonts w:cs="Huawei Sans"/>
        </w:rPr>
      </w:pPr>
      <w:bookmarkStart w:id="35" w:name="_Toc112175166"/>
      <w:r w:rsidRPr="0006232A">
        <w:rPr>
          <w:rFonts w:cs="Huawei Sans"/>
          <w:lang w:eastAsia="zh-CN"/>
        </w:rPr>
        <w:t>模型建立</w:t>
      </w:r>
      <w:bookmarkEnd w:id="35"/>
    </w:p>
    <w:p w14:paraId="70A78970" w14:textId="77777777" w:rsidR="00A5468F" w:rsidRPr="0006232A" w:rsidRDefault="00A5468F" w:rsidP="00A949B1">
      <w:pPr>
        <w:pStyle w:val="1e"/>
      </w:pPr>
      <w:r w:rsidRPr="0006232A">
        <w:t>处理数据后，需搭建</w:t>
      </w:r>
      <w:r w:rsidRPr="0006232A">
        <w:t>GAN</w:t>
      </w:r>
      <w:r w:rsidRPr="0006232A">
        <w:t>的网络模型，本节分别从权重初始化出发，搭建生成器、</w:t>
      </w:r>
      <w:proofErr w:type="gramStart"/>
      <w:r w:rsidRPr="0006232A">
        <w:t>判别器</w:t>
      </w:r>
      <w:proofErr w:type="gramEnd"/>
      <w:r w:rsidRPr="0006232A">
        <w:t>和损失函数模型。</w:t>
      </w:r>
    </w:p>
    <w:p w14:paraId="6F38957E" w14:textId="7D837991" w:rsidR="00C70255" w:rsidRPr="0006232A" w:rsidRDefault="00A5468F" w:rsidP="00A949B1">
      <w:pPr>
        <w:pStyle w:val="1e"/>
        <w:rPr>
          <w:lang w:eastAsia="en-US"/>
        </w:rPr>
      </w:pPr>
      <w:proofErr w:type="spellStart"/>
      <w:r w:rsidRPr="0006232A">
        <w:rPr>
          <w:lang w:eastAsia="en-US"/>
        </w:rPr>
        <w:t>生成器模型创建</w:t>
      </w:r>
      <w:proofErr w:type="spellEnd"/>
      <w:r w:rsidRPr="0006232A">
        <w:rPr>
          <w:lang w:eastAsia="en-US"/>
        </w:rPr>
        <w:t>：</w:t>
      </w:r>
    </w:p>
    <w:p w14:paraId="72F9356A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bookmarkStart w:id="36" w:name="_Hlk112174169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from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import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</w:t>
      </w:r>
      <w:proofErr w:type="spellEnd"/>
    </w:p>
    <w:bookmarkEnd w:id="36"/>
    <w:p w14:paraId="5D832236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from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mindspore.common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.initializer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import Normal</w:t>
      </w:r>
    </w:p>
    <w:p w14:paraId="0AC45174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28758ED5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def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in_channels,out_channels,kernel_size,stride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=1,padding=0,</w:t>
      </w:r>
    </w:p>
    <w:p w14:paraId="40F543FE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="pad"):</w:t>
      </w:r>
    </w:p>
    <w:p w14:paraId="1C3E2D1C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185549BD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"""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定义转置卷积层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"""</w:t>
      </w:r>
    </w:p>
    <w:p w14:paraId="1AFAA4D7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Normal(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mean=0, sigma=0.02)</w:t>
      </w:r>
    </w:p>
    <w:p w14:paraId="1C928308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return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nn.Conv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2dTranspose(</w:t>
      </w:r>
    </w:p>
    <w:p w14:paraId="3BB982DA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in_channels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</w:t>
      </w:r>
    </w:p>
    <w:p w14:paraId="56DDC0D5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out_channels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</w:t>
      </w:r>
    </w:p>
    <w:p w14:paraId="143B8AD7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kernel_size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kernel_size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</w:p>
    <w:p w14:paraId="4B4A1D51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stride=stride, </w:t>
      </w:r>
    </w:p>
    <w:p w14:paraId="755383A4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padding=padding,</w:t>
      </w:r>
    </w:p>
    <w:p w14:paraId="1FEE14E7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</w:t>
      </w:r>
    </w:p>
    <w:p w14:paraId="0BA4B22B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=False,</w:t>
      </w:r>
    </w:p>
    <w:p w14:paraId="4853E3B4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</w:p>
    <w:p w14:paraId="55534030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75D25C6F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2230F6DA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def bn(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4B7ACBA8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"""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>定义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>BatchNorm2d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>层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>"""</w:t>
      </w:r>
    </w:p>
    <w:p w14:paraId="7DD4660D" w14:textId="3CCF7423" w:rsidR="00A5468F" w:rsidRPr="0006232A" w:rsidRDefault="00A5468F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gamma_init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Normal(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mean=1, sigma=0.02)</w:t>
      </w:r>
    </w:p>
    <w:p w14:paraId="585BF383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return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nn.BatchNorm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2d(</w:t>
      </w:r>
    </w:p>
    <w:p w14:paraId="5A99CCEB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</w:t>
      </w:r>
    </w:p>
    <w:p w14:paraId="59573587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gamma_init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gamma_init</w:t>
      </w:r>
      <w:proofErr w:type="spellEnd"/>
    </w:p>
    <w:p w14:paraId="01AD53F0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lastRenderedPageBreak/>
        <w:t>)</w:t>
      </w:r>
    </w:p>
    <w:p w14:paraId="7179D422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bookmarkStart w:id="37" w:name="_Hlk112173948"/>
      <w:r w:rsidRPr="0006232A">
        <w:rPr>
          <w:rFonts w:ascii="Huawei Sans" w:hAnsi="Huawei Sans" w:cs="Huawei Sans"/>
          <w:sz w:val="18"/>
          <w:szCs w:val="18"/>
          <w:lang w:eastAsia="en-US"/>
        </w:rPr>
        <w:t>class Generator(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nn.Cell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69CC1429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</w:t>
      </w:r>
      <w:r w:rsidRPr="0006232A">
        <w:rPr>
          <w:rFonts w:ascii="Huawei Sans" w:hAnsi="Huawei Sans" w:cs="Huawei Sans"/>
          <w:sz w:val="18"/>
          <w:szCs w:val="18"/>
        </w:rPr>
        <w:t>"""DCGAN</w:t>
      </w:r>
      <w:r w:rsidRPr="0006232A">
        <w:rPr>
          <w:rFonts w:ascii="Huawei Sans" w:hAnsi="Huawei Sans" w:cs="Huawei Sans"/>
          <w:sz w:val="18"/>
          <w:szCs w:val="18"/>
        </w:rPr>
        <w:t>网络生成器</w:t>
      </w:r>
      <w:r w:rsidRPr="0006232A">
        <w:rPr>
          <w:rFonts w:ascii="Huawei Sans" w:hAnsi="Huawei Sans" w:cs="Huawei Sans"/>
          <w:sz w:val="18"/>
          <w:szCs w:val="18"/>
        </w:rPr>
        <w:t>"""</w:t>
      </w:r>
    </w:p>
    <w:p w14:paraId="552E6ABF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</w:rPr>
        <w:t xml:space="preserve">    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>def __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__(self):</w:t>
      </w:r>
    </w:p>
    <w:p w14:paraId="70C1F2E8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super(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Generator, self).__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__()</w:t>
      </w:r>
    </w:p>
    <w:p w14:paraId="5B90A019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nn.SequentialCell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</w:t>
      </w:r>
    </w:p>
    <w:p w14:paraId="565AB5A0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nz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* 8, 4, 1, 0))</w:t>
      </w:r>
    </w:p>
    <w:p w14:paraId="70F68D18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(bn(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* 8))</w:t>
      </w:r>
    </w:p>
    <w:p w14:paraId="3D8FC6FB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4FD16F5D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* 8,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* 4, 4, 2, 1))</w:t>
      </w:r>
    </w:p>
    <w:p w14:paraId="30AA1701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(bn(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* 4))</w:t>
      </w:r>
    </w:p>
    <w:p w14:paraId="08416180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4F4620B3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* 4,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* 2, 4, 2, 1))</w:t>
      </w:r>
    </w:p>
    <w:p w14:paraId="50614B84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(bn(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* 2))</w:t>
      </w:r>
    </w:p>
    <w:p w14:paraId="3F9AF4A6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36A85B26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* 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 4, 2, 1))</w:t>
      </w:r>
    </w:p>
    <w:p w14:paraId="73BD8849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(bn(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))</w:t>
      </w:r>
    </w:p>
    <w:p w14:paraId="49223D4C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4196724A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ngf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nc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 4, 2, 1))</w:t>
      </w:r>
    </w:p>
    <w:p w14:paraId="43AB4704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nn.Tanh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1CD03EE5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7C0993E1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def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construct(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self, x):</w:t>
      </w:r>
    </w:p>
    <w:p w14:paraId="167B23E4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return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(x)</w:t>
      </w:r>
    </w:p>
    <w:bookmarkEnd w:id="37"/>
    <w:p w14:paraId="0D1C8CC4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#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实例化生成器</w:t>
      </w:r>
      <w:proofErr w:type="spellEnd"/>
    </w:p>
    <w:p w14:paraId="1B50F1C1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</w:t>
      </w:r>
      <w:bookmarkStart w:id="38" w:name="_Hlk111922551"/>
      <w:r w:rsidRPr="0006232A">
        <w:rPr>
          <w:rFonts w:ascii="Huawei Sans" w:hAnsi="Huawei Sans" w:cs="Huawei Sans"/>
          <w:sz w:val="18"/>
          <w:szCs w:val="18"/>
          <w:lang w:eastAsia="en-US"/>
        </w:rPr>
        <w:t>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Genera</w:t>
      </w:r>
      <w:bookmarkEnd w:id="38"/>
      <w:r w:rsidRPr="0006232A">
        <w:rPr>
          <w:rFonts w:ascii="Huawei Sans" w:hAnsi="Huawei Sans" w:cs="Huawei Sans"/>
          <w:sz w:val="18"/>
          <w:szCs w:val="18"/>
          <w:lang w:eastAsia="en-US"/>
        </w:rPr>
        <w:t>tor(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56444D6F" w14:textId="0B573595" w:rsidR="00A5468F" w:rsidRPr="00346DF8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bookmarkStart w:id="39" w:name="_Hlk111922566"/>
      <w:r w:rsidRPr="0006232A">
        <w:rPr>
          <w:rFonts w:ascii="Huawei Sans" w:hAnsi="Huawei Sans" w:cs="Huawei Sans"/>
          <w:sz w:val="18"/>
          <w:szCs w:val="18"/>
          <w:lang w:eastAsia="en-US"/>
        </w:rPr>
        <w:t>print(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bookmarkEnd w:id="39"/>
    <w:p w14:paraId="37DBA637" w14:textId="27462804" w:rsidR="00A5468F" w:rsidRPr="0006232A" w:rsidRDefault="00A5468F" w:rsidP="00A949B1">
      <w:pPr>
        <w:pStyle w:val="1e"/>
        <w:rPr>
          <w:lang w:eastAsia="en-US"/>
        </w:rPr>
      </w:pPr>
      <w:r w:rsidRPr="0006232A">
        <w:t>输出：</w:t>
      </w:r>
    </w:p>
    <w:p w14:paraId="37CF5B77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Generator&lt;</w:t>
      </w:r>
    </w:p>
    <w:p w14:paraId="28F4BB86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(generator):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SequentialCell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&lt;</w:t>
      </w:r>
    </w:p>
    <w:p w14:paraId="4FCACE9B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(0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2dTranspose&lt;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input_channels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=100,output_channels=512,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kernel_size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=(4, 4), stride=(1, 1),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=pad, padding=0, dilation=(1, 1), group=1,has_bias=False,weight_init=&lt;mindspore.common.initializer.Normal object at 0x0000023FE916CE48&gt;,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=zeros&gt;</w:t>
      </w:r>
    </w:p>
    <w:p w14:paraId="326502BA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(1):BatchNorm2d&lt;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=512,eps=1e-05, momentum=0.09999999999999998,gamma=Parameter(name=1.gamma,shape=(512,),dtype=Float32,requires_grad=True),beta=Parameter(name=1.beta,shape=(512,), dtype=Float32,requires_grad=True),moving_mean=Parameter(name=1.moving_mean,shape=(512,),dtype=Float32,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=False),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moving_variance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=Parameter (name=1.moving_variance, shape=(512,),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=Float32,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=False)&gt;</w:t>
      </w:r>
    </w:p>
    <w:p w14:paraId="68265B0E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(2):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&lt;&gt;</w:t>
      </w:r>
    </w:p>
    <w:p w14:paraId="22801ED9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(3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2dTranspose&lt;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input_channels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=512,output_channels=256, kernel_size=(4,4),stride=(2,2),pad_mode=pad,padding=1,dilation=(1,1),group=1,has_bias=False,weight_init=&lt;mindspore.common.initializer.</w:t>
      </w:r>
    </w:p>
    <w:p w14:paraId="282C40DA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Normal object at 0x0000023FEAB8BC08&gt;,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=zeros&gt;</w:t>
      </w:r>
    </w:p>
    <w:p w14:paraId="44C0B2C0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(4):BatchNorm2d&lt;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=256,eps=1e-05, momentum=0.09999999999999998,gamma=Parameter(name=4.gamma,shape=(256,),dtype=Float32,requires_grad=True),beta=Parameter(name=4.beta,shape=(256,), dtype=Float32,requires_grad=True),moving_mean=Parameter(name=4.moving_mean,shape=(256,),dtype=Float32,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lastRenderedPageBreak/>
        <w:t>requires_grad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=False),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moving_variance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=Parameter (name=4.moving_variance, shape=(256,),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=Float32,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=False)&gt;</w:t>
      </w:r>
    </w:p>
    <w:p w14:paraId="2F965B80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(5):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&lt;&gt;</w:t>
      </w:r>
    </w:p>
    <w:p w14:paraId="3640F89F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(6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2dTranspose&lt;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input_channels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=256,output_channels=128,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kernel_size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=(4, 4),stride=(2, 2),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pad,padding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=1, dilation=(1, 1), group=1,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False,weight_init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mindspore.common.initializer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.</w:t>
      </w:r>
    </w:p>
    <w:p w14:paraId="758EAB4C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Normal object at 0x0000023FEA172848&gt;,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=zeros&gt;</w:t>
      </w:r>
    </w:p>
    <w:p w14:paraId="7D4E8402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(7):BatchNorm2d&lt;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=128,eps=1e-05, momentum=0.09999999999999998,gamma=Parameter(name=7.gamma,shape=(128,),dtype=Float32,requires_grad=True),beta=Parameter(name=7.beta,shape=(128,), dtype=Float32,requires_grad=True),moving_mean=Parameter(name=7.moving_mean,shape=(128,),dtype=Float32,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=False),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moving_variance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=Parameter (name=7.moving_variance, shape=(128,),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=Float32,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=False)&gt;</w:t>
      </w:r>
    </w:p>
    <w:p w14:paraId="482B353D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(8):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&lt;&gt;</w:t>
      </w:r>
    </w:p>
    <w:p w14:paraId="3CA65062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(9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2dTranspose&lt;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input_channels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=128,output_channels=64,</w:t>
      </w:r>
    </w:p>
    <w:p w14:paraId="536696AB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kernel_size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=(4,4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),stride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=(2,2),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=pad, padding=1, dilation=(1, 1), group=1,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False,weight_init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mindspore.common.initializer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.</w:t>
      </w:r>
    </w:p>
    <w:p w14:paraId="21AEFA83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Normal object at 0x0000023FEA1990C8&gt;,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=zeros&gt;</w:t>
      </w:r>
    </w:p>
    <w:p w14:paraId="50CD25A4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(10):BatchNorm2d&lt;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=64,eps=1e-05, momentum=0.09999999999999998,gamma=Parameter(name=10.gamma,shape=(64,),dtype=Float32,requires_grad</w:t>
      </w:r>
      <w:bookmarkStart w:id="40" w:name="_Hlk111922651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=True),beta=Parameter(name=10.beta,shape=(64,), dtype=Float32,requires_grad=True),moving_mean=Parameter(name=10.moving_mean,shape=(64,),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=Float32,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=False),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moving_variance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=Parameter (name=10.moving_variance, shape=(64,),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=Float32,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=False)&gt;</w:t>
      </w:r>
    </w:p>
    <w:p w14:paraId="6929EB4D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(11):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&lt;&gt;</w:t>
      </w:r>
    </w:p>
    <w:p w14:paraId="0834EA4D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(12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2dTranspose&lt;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input_channels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=64,output_channels=3,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kernel_size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=(4,4),stride=(2,2),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=pad, padding=1, dilation=(1, 1), group=1,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False,weight_init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=&lt;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mindspore.common.initializer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.</w:t>
      </w:r>
    </w:p>
    <w:p w14:paraId="710D5314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Normal object at 0x0000023FE</w:t>
      </w:r>
      <w:bookmarkStart w:id="41" w:name="_Hlk111922619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A1C5088&gt;,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=zeros&gt;</w:t>
      </w:r>
      <w:bookmarkEnd w:id="41"/>
    </w:p>
    <w:p w14:paraId="27390E91" w14:textId="77777777" w:rsidR="00A5468F" w:rsidRPr="0006232A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(13): Ta</w:t>
      </w:r>
      <w:bookmarkStart w:id="42" w:name="_Hlk111922638"/>
      <w:r w:rsidRPr="0006232A">
        <w:rPr>
          <w:rFonts w:ascii="Huawei Sans" w:hAnsi="Huawei Sans" w:cs="Huawei Sans"/>
          <w:sz w:val="18"/>
          <w:szCs w:val="18"/>
          <w:lang w:eastAsia="en-US"/>
        </w:rPr>
        <w:t>nh&lt;&gt;</w:t>
      </w:r>
      <w:bookmarkEnd w:id="42"/>
    </w:p>
    <w:bookmarkEnd w:id="40"/>
    <w:p w14:paraId="2743A844" w14:textId="613A08FB" w:rsidR="00295C40" w:rsidRPr="0006232A" w:rsidRDefault="00A5468F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 w:firstLine="140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&gt;</w:t>
      </w:r>
    </w:p>
    <w:p w14:paraId="641760EB" w14:textId="7928CB42" w:rsidR="00A5468F" w:rsidRPr="00346DF8" w:rsidRDefault="00A5468F" w:rsidP="00A5468F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&gt;</w:t>
      </w:r>
    </w:p>
    <w:p w14:paraId="4979EB55" w14:textId="2A380FF2" w:rsidR="00A5468F" w:rsidRPr="0006232A" w:rsidRDefault="00A5468F" w:rsidP="00A949B1">
      <w:pPr>
        <w:pStyle w:val="1e"/>
        <w:rPr>
          <w:lang w:eastAsia="en-US"/>
        </w:rPr>
      </w:pPr>
      <w:proofErr w:type="gramStart"/>
      <w:r w:rsidRPr="0006232A">
        <w:t>判别器</w:t>
      </w:r>
      <w:proofErr w:type="gramEnd"/>
      <w:r w:rsidRPr="0006232A">
        <w:t>模型建立</w:t>
      </w:r>
    </w:p>
    <w:p w14:paraId="097BB07D" w14:textId="77777777" w:rsidR="00295C40" w:rsidRPr="0006232A" w:rsidRDefault="00A5468F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</w:t>
      </w:r>
      <w:r w:rsidR="00295C40" w:rsidRPr="0006232A">
        <w:rPr>
          <w:rFonts w:ascii="Huawei Sans" w:hAnsi="Huawei Sans" w:cs="Huawei Sans"/>
          <w:sz w:val="18"/>
          <w:szCs w:val="18"/>
          <w:lang w:eastAsia="en-US"/>
        </w:rPr>
        <w:t xml:space="preserve">from </w:t>
      </w:r>
      <w:proofErr w:type="spellStart"/>
      <w:r w:rsidR="00295C40" w:rsidRPr="0006232A">
        <w:rPr>
          <w:rFonts w:ascii="Huawei Sans" w:hAnsi="Huawei Sans" w:cs="Huawei Sans"/>
          <w:sz w:val="18"/>
          <w:szCs w:val="18"/>
          <w:lang w:eastAsia="en-US"/>
        </w:rPr>
        <w:t>mindspore</w:t>
      </w:r>
      <w:proofErr w:type="spellEnd"/>
      <w:r w:rsidR="00295C40" w:rsidRPr="0006232A">
        <w:rPr>
          <w:rFonts w:ascii="Huawei Sans" w:hAnsi="Huawei Sans" w:cs="Huawei Sans"/>
          <w:sz w:val="18"/>
          <w:szCs w:val="18"/>
          <w:lang w:eastAsia="en-US"/>
        </w:rPr>
        <w:t xml:space="preserve"> import </w:t>
      </w:r>
      <w:proofErr w:type="spellStart"/>
      <w:r w:rsidR="00295C40" w:rsidRPr="0006232A">
        <w:rPr>
          <w:rFonts w:ascii="Huawei Sans" w:hAnsi="Huawei Sans" w:cs="Huawei Sans"/>
          <w:sz w:val="18"/>
          <w:szCs w:val="18"/>
          <w:lang w:eastAsia="en-US"/>
        </w:rPr>
        <w:t>nn</w:t>
      </w:r>
      <w:proofErr w:type="spellEnd"/>
    </w:p>
    <w:p w14:paraId="692E4ED9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from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mindspore.common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.initializer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import Normal</w:t>
      </w:r>
    </w:p>
    <w:p w14:paraId="3093D7D0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32CB1F81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def 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conv(</w:t>
      </w:r>
      <w:proofErr w:type="spellStart"/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in_channels,out_channels,kernel_size,stride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=1, padding=0, </w:t>
      </w:r>
    </w:p>
    <w:p w14:paraId="358462A5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="pad"):</w:t>
      </w:r>
    </w:p>
    <w:p w14:paraId="32C9120F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"""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定义卷积层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"""</w:t>
      </w:r>
    </w:p>
    <w:p w14:paraId="66C6932D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B091B5B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Normal(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mean=0, sigma=0.02)</w:t>
      </w:r>
    </w:p>
    <w:p w14:paraId="576B757B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return 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nn.Conv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2d(</w:t>
      </w:r>
    </w:p>
    <w:p w14:paraId="5086E09A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in_channels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</w:p>
    <w:p w14:paraId="61634384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out_channels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,</w:t>
      </w:r>
    </w:p>
    <w:p w14:paraId="38221B69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kernel_size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kernel_size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</w:p>
    <w:p w14:paraId="0F8259AC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stride=stride, </w:t>
      </w:r>
    </w:p>
    <w:p w14:paraId="16B6DCC0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padding=padding,</w:t>
      </w:r>
    </w:p>
    <w:p w14:paraId="003F6D3F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</w:p>
    <w:p w14:paraId="1C4EC5E8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=False, </w:t>
      </w:r>
    </w:p>
    <w:p w14:paraId="150B1BB8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lastRenderedPageBreak/>
        <w:t>pad_mode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</w:p>
    <w:p w14:paraId="663319D0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517234B3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255CA5B3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bookmarkStart w:id="43" w:name="_Hlk112174757"/>
      <w:r w:rsidRPr="00295C40">
        <w:rPr>
          <w:rFonts w:ascii="Huawei Sans" w:hAnsi="Huawei Sans" w:cs="Huawei Sans"/>
          <w:sz w:val="18"/>
          <w:szCs w:val="18"/>
          <w:lang w:eastAsia="en-US"/>
        </w:rPr>
        <w:t>class Discriminator(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nn.Cell</w:t>
      </w:r>
      <w:proofErr w:type="spellEnd"/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6E4D825D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"""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DCGAN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>网络判别器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"""</w:t>
      </w:r>
    </w:p>
    <w:p w14:paraId="2E8F2EC9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def __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__(self):</w:t>
      </w:r>
    </w:p>
    <w:p w14:paraId="46029861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super(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Discriminator, self).__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__()</w:t>
      </w:r>
    </w:p>
    <w:p w14:paraId="6C9CA664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spellEnd"/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nn.SequentialCell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()</w:t>
      </w:r>
    </w:p>
    <w:p w14:paraId="50A82C69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nc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, 4, 2, 1))</w:t>
      </w:r>
    </w:p>
    <w:p w14:paraId="5EBC8924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(0.2))</w:t>
      </w:r>
    </w:p>
    <w:p w14:paraId="01E6117C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* 2, 4, 2, 1))</w:t>
      </w:r>
    </w:p>
    <w:p w14:paraId="723968A2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(bn(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* 2))</w:t>
      </w:r>
    </w:p>
    <w:p w14:paraId="1F6FFD9A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(0.2))</w:t>
      </w:r>
    </w:p>
    <w:p w14:paraId="2660B2F8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* 2,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* 4, 4, 2, 1))</w:t>
      </w:r>
    </w:p>
    <w:p w14:paraId="66BEAC82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(bn(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* 4))</w:t>
      </w:r>
    </w:p>
    <w:p w14:paraId="3BECDDF4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(0.2))</w:t>
      </w:r>
    </w:p>
    <w:p w14:paraId="090BB49B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* 4,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* 8, 4, 2, 1))</w:t>
      </w:r>
    </w:p>
    <w:p w14:paraId="211C656B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(bn(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* 8))</w:t>
      </w:r>
    </w:p>
    <w:p w14:paraId="596B7BCF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(0.2))</w:t>
      </w:r>
    </w:p>
    <w:p w14:paraId="0B79880C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ndf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* 8, 1, 4, 1))</w:t>
      </w:r>
    </w:p>
    <w:p w14:paraId="5064F1A6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nn.Sigmoid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4B975D79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08E9C194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def 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construct(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self, x):</w:t>
      </w:r>
    </w:p>
    <w:p w14:paraId="0AB3FD59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return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spellEnd"/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(x)</w:t>
      </w:r>
    </w:p>
    <w:bookmarkEnd w:id="43"/>
    <w:p w14:paraId="360AE3C0" w14:textId="21EF3A3D" w:rsidR="00295C40" w:rsidRPr="0006232A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5DF41741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5ACFFADD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#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实例化判别器</w:t>
      </w:r>
      <w:proofErr w:type="spellEnd"/>
    </w:p>
    <w:p w14:paraId="77D7E060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bookmarkStart w:id="44" w:name="_Hlk111922811"/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netD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Discriminator(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7ADDCFFD" w14:textId="2FC7B8E3" w:rsidR="00A5468F" w:rsidRPr="0006232A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print(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bookmarkEnd w:id="44"/>
    <w:p w14:paraId="34E07112" w14:textId="779B2F65" w:rsidR="00A5468F" w:rsidRPr="0006232A" w:rsidRDefault="00295C40" w:rsidP="00A949B1">
      <w:pPr>
        <w:pStyle w:val="1e"/>
        <w:rPr>
          <w:lang w:eastAsia="en-US"/>
        </w:rPr>
      </w:pPr>
      <w:r w:rsidRPr="0006232A">
        <w:t>输出：</w:t>
      </w:r>
    </w:p>
    <w:p w14:paraId="1712121B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Discriminator&lt;</w:t>
      </w:r>
    </w:p>
    <w:p w14:paraId="2B4D45D7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(discriminator):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SequentialCell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&lt;</w:t>
      </w:r>
    </w:p>
    <w:p w14:paraId="4E7D0D24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(0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2d&lt;input_channels=3,output_channels=64,kernel_size=(4,4),</w:t>
      </w:r>
    </w:p>
    <w:p w14:paraId="2E6DF539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stride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=(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2,2),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=pad, padding=1, dilation=(1,1), group=1,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=False,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=&lt;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mindspore.common.initializer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.</w:t>
      </w:r>
    </w:p>
    <w:p w14:paraId="4B6548B3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Normal object at 0x0000023FEAB7BA08&gt;,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=zeros, format=NCHW&gt;</w:t>
      </w:r>
    </w:p>
    <w:p w14:paraId="07A2CF53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(1):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&lt;&gt;</w:t>
      </w:r>
    </w:p>
    <w:p w14:paraId="0BF863E5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(2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2d&lt;input_channels=64,output_channels=128,kernel_size=(4,4),</w:t>
      </w:r>
    </w:p>
    <w:p w14:paraId="531CF945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stride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=(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2,2),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=pad, padding=1, dilation=(1,1), group=1,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=False,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=&lt;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mindspore.common.initializer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.</w:t>
      </w:r>
    </w:p>
    <w:p w14:paraId="1993A4EF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Normal object at 0x0000023FEAB7BA88&gt;,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=zeros, format=NCHW&gt;</w:t>
      </w:r>
    </w:p>
    <w:p w14:paraId="502B28A2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(3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):BatchNorm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2d&lt;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=128,eps=1e-05,</w:t>
      </w:r>
    </w:p>
    <w:p w14:paraId="22C2B774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momentum=0.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09999999999999998,gamma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=Parameter(name=3.gamma,shape=(128,),dtype=Float32,requires_grad=True),beta=Parameter(name=3.beta,shape=(128,), dtype=Float32,requires_grad=True),moving_mean=Parameter(name=3.moving_meanshape=(128,),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=Float32,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lastRenderedPageBreak/>
        <w:t>requires_grad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=False),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moving_variance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=Parameter (name=3.moving_variance, shape=(128,),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=Float32,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=False)&gt;</w:t>
      </w:r>
    </w:p>
    <w:p w14:paraId="2304A67F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(4):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&lt;&gt;</w:t>
      </w:r>
    </w:p>
    <w:p w14:paraId="04742950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(5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2d&lt;input_channels=128,output_channels=256,kernel_size=(4,4), stride=(2,2),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=pad, padding=1, dilation=(1,1), group=1,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=False,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=&lt;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mindspore.common.initializer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.</w:t>
      </w:r>
    </w:p>
    <w:p w14:paraId="77618700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Normal object at 0x0000023FE7451A88&gt;,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=zeros, format=NCHW&gt;</w:t>
      </w:r>
    </w:p>
    <w:p w14:paraId="7384F9E4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(6):BatchNorm2d&lt;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=256,eps=1e-05, momentum=0.09999999999999998,gamma=Parameter(name=6.gamma,shape=(256,),dtype=Float32,requires_grad=True),beta=Parameter(name=6.beta,shape=(256,), dtype=Float32,requires_grad=True),moving_mean=Parameter(name=6.moving_mean,shape=(256,),dtype=Float32,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=False),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moving_variance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=Parameter (name=6.moving_variance, shape=(256,),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=Float32,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=False)&gt;</w:t>
      </w:r>
    </w:p>
    <w:p w14:paraId="4F739970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(7):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&lt;&gt;</w:t>
      </w:r>
    </w:p>
    <w:p w14:paraId="20D23009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(8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2d&lt;input_channels=256,output_channels=512,kernel_size=(4,4),</w:t>
      </w:r>
    </w:p>
    <w:p w14:paraId="3A8994A6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stride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=(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2,2),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=pad, padding=1, dilation=(1,1), group=1,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=False,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=&lt;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mindspore.common.initializer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.</w:t>
      </w:r>
    </w:p>
    <w:p w14:paraId="4B1873CE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Normal object at 0x0000023FEA1AC788&gt;,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=zeros, format=NCHW&gt;</w:t>
      </w:r>
    </w:p>
    <w:p w14:paraId="041F74F7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(9):BatchNorm2d&lt;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num_features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=512,eps=1e-05, momentum=0.09999999999999998,gamma=Parameter(name=9.gamma,shape=(512,),dtype=Float32,requires_grad=True),beta=Parameter(name=9.beta,shape=(512,), dtype=Float32,requires_grad=True),moving_mean=Parameter(name=9.moving_mean,shape=(512,),dtype=Float32,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=False),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moving_variance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=Parameter (name=9.moving_variance, shape=(512,),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=Float32,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requires_grad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=False)&gt;</w:t>
      </w:r>
    </w:p>
    <w:p w14:paraId="45D6D403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(1</w:t>
      </w:r>
      <w:bookmarkStart w:id="45" w:name="_Hlk111923851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0):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&lt;&gt;</w:t>
      </w:r>
    </w:p>
    <w:p w14:paraId="5D905E57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>(11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):Conv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2d&lt;input_channels=512,output_channels=1,kernel_size=(4,4), stride=(1,1),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pad_mode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=pad, padding=0, dilation=(1,1), group=1,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has_bias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=False,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weight_init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=&lt;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min</w:t>
      </w:r>
      <w:bookmarkStart w:id="46" w:name="_Hlk111923841"/>
      <w:r w:rsidRPr="00295C40">
        <w:rPr>
          <w:rFonts w:ascii="Huawei Sans" w:hAnsi="Huawei Sans" w:cs="Huawei Sans"/>
          <w:sz w:val="18"/>
          <w:szCs w:val="18"/>
          <w:lang w:eastAsia="en-US"/>
        </w:rPr>
        <w:t>dspore.common.ini</w:t>
      </w:r>
      <w:bookmarkEnd w:id="46"/>
      <w:r w:rsidRPr="00295C40">
        <w:rPr>
          <w:rFonts w:ascii="Huawei Sans" w:hAnsi="Huawei Sans" w:cs="Huawei Sans"/>
          <w:sz w:val="18"/>
          <w:szCs w:val="18"/>
          <w:lang w:eastAsia="en-US"/>
        </w:rPr>
        <w:t>tializer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.</w:t>
      </w:r>
    </w:p>
    <w:p w14:paraId="068014FD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Normal object at 0x0000023FEA1FFAC8&gt;,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bias_init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=zeros, format=NCHW&gt;</w:t>
      </w:r>
    </w:p>
    <w:p w14:paraId="7AB1D82B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</w:t>
      </w:r>
      <w:bookmarkStart w:id="47" w:name="_Hlk111923831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</w:t>
      </w:r>
      <w:r w:rsidRPr="00295C40">
        <w:rPr>
          <w:rFonts w:ascii="Huawei Sans" w:hAnsi="Huawei Sans" w:cs="Huawei Sans"/>
          <w:sz w:val="18"/>
          <w:szCs w:val="18"/>
        </w:rPr>
        <w:t>(12): Sigmoid&lt;&gt;</w:t>
      </w:r>
      <w:bookmarkEnd w:id="47"/>
    </w:p>
    <w:bookmarkEnd w:id="45"/>
    <w:p w14:paraId="13BED48C" w14:textId="77777777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295C40">
        <w:rPr>
          <w:rFonts w:ascii="Huawei Sans" w:hAnsi="Huawei Sans" w:cs="Huawei Sans"/>
          <w:sz w:val="18"/>
          <w:szCs w:val="18"/>
        </w:rPr>
        <w:t xml:space="preserve">    &gt;</w:t>
      </w:r>
    </w:p>
    <w:p w14:paraId="0B00349E" w14:textId="699AF744" w:rsidR="00295C40" w:rsidRPr="00295C40" w:rsidRDefault="00295C40" w:rsidP="00295C4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06232A">
        <w:rPr>
          <w:rFonts w:ascii="Huawei Sans" w:hAnsi="Huawei Sans" w:cs="Huawei Sans"/>
          <w:sz w:val="18"/>
          <w:szCs w:val="18"/>
        </w:rPr>
        <w:t xml:space="preserve">  &gt;</w:t>
      </w:r>
    </w:p>
    <w:p w14:paraId="4C33B545" w14:textId="39B7F019" w:rsidR="001225A5" w:rsidRPr="0006232A" w:rsidRDefault="00295C40" w:rsidP="00AF7D3F">
      <w:pPr>
        <w:pStyle w:val="2"/>
        <w:numPr>
          <w:ilvl w:val="0"/>
          <w:numId w:val="0"/>
        </w:numPr>
        <w:ind w:left="1134"/>
        <w:rPr>
          <w:rFonts w:cs="Huawei Sans"/>
          <w:lang w:eastAsia="zh-CN"/>
        </w:rPr>
      </w:pPr>
      <w:bookmarkStart w:id="48" w:name="_Toc112175167"/>
      <w:r w:rsidRPr="0006232A">
        <w:rPr>
          <w:rFonts w:cs="Huawei Sans"/>
          <w:lang w:eastAsia="zh-CN"/>
        </w:rPr>
        <w:t>2.4</w:t>
      </w:r>
      <w:r w:rsidRPr="0006232A">
        <w:rPr>
          <w:rFonts w:cs="Huawei Sans"/>
          <w:lang w:eastAsia="zh-CN"/>
        </w:rPr>
        <w:t>模型训练</w:t>
      </w:r>
      <w:bookmarkEnd w:id="48"/>
    </w:p>
    <w:p w14:paraId="6082BC68" w14:textId="1810C933" w:rsidR="00AF7D3F" w:rsidRPr="0006232A" w:rsidRDefault="00AF7D3F" w:rsidP="00AF7D3F">
      <w:pPr>
        <w:pStyle w:val="30"/>
        <w:ind w:firstLineChars="300" w:firstLine="960"/>
        <w:rPr>
          <w:rFonts w:cs="Huawei Sans"/>
        </w:rPr>
      </w:pPr>
      <w:bookmarkStart w:id="49" w:name="_Toc112175168"/>
      <w:r w:rsidRPr="0006232A">
        <w:rPr>
          <w:rFonts w:cs="Huawei Sans"/>
        </w:rPr>
        <w:t xml:space="preserve">2.4.1 </w:t>
      </w:r>
      <w:r w:rsidRPr="0006232A">
        <w:rPr>
          <w:rFonts w:cs="Huawei Sans"/>
        </w:rPr>
        <w:t>损失函数与优化器创建</w:t>
      </w:r>
      <w:bookmarkEnd w:id="49"/>
    </w:p>
    <w:p w14:paraId="57035F53" w14:textId="628720B6" w:rsidR="007349EE" w:rsidRPr="0006232A" w:rsidRDefault="007349EE" w:rsidP="00A949B1">
      <w:pPr>
        <w:pStyle w:val="1e"/>
      </w:pPr>
      <w:proofErr w:type="spellStart"/>
      <w:r w:rsidRPr="0006232A">
        <w:t>Mindspore</w:t>
      </w:r>
      <w:proofErr w:type="spellEnd"/>
      <w:r w:rsidRPr="0006232A">
        <w:t>将损失函数和优化器都封装到了</w:t>
      </w:r>
      <w:r w:rsidRPr="0006232A">
        <w:t>Cell</w:t>
      </w:r>
      <w:r w:rsidRPr="0006232A">
        <w:t>中，由于</w:t>
      </w:r>
      <w:r w:rsidRPr="0006232A">
        <w:t>GAN</w:t>
      </w:r>
      <w:r w:rsidRPr="0006232A">
        <w:t>结构比较特殊，导致它和一般的分类网络不同，因此我们需要自定义</w:t>
      </w:r>
      <w:proofErr w:type="spellStart"/>
      <w:r w:rsidRPr="0006232A">
        <w:t>WithLossCell</w:t>
      </w:r>
      <w:proofErr w:type="spellEnd"/>
      <w:r w:rsidRPr="0006232A">
        <w:t>类，起到连接网络和</w:t>
      </w:r>
      <w:r w:rsidRPr="0006232A">
        <w:t>Loss</w:t>
      </w:r>
      <w:r w:rsidRPr="0006232A">
        <w:t>的作用。</w:t>
      </w:r>
    </w:p>
    <w:p w14:paraId="56F420F7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from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import Tensor</w:t>
      </w:r>
    </w:p>
    <w:p w14:paraId="4571EF2B" w14:textId="6FF6E48F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from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import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as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mstype</w:t>
      </w:r>
      <w:proofErr w:type="spellEnd"/>
    </w:p>
    <w:p w14:paraId="3EF10DFA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class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WithLossCellG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nn.Cell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40B202FE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"""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连接生成器和损失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"""</w:t>
      </w:r>
    </w:p>
    <w:p w14:paraId="08299595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3E5C174C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def __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_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_(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self,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loss_fn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6DF691DA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lastRenderedPageBreak/>
        <w:t xml:space="preserve">       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super(</w:t>
      </w:r>
      <w:proofErr w:type="spellStart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WithLossCellG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 self).__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__(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auto_prefix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=True)</w:t>
      </w:r>
    </w:p>
    <w:p w14:paraId="274650D5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self.netD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netD</w:t>
      </w:r>
      <w:proofErr w:type="spellEnd"/>
    </w:p>
    <w:p w14:paraId="4F97BFF0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self.netG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netG</w:t>
      </w:r>
      <w:proofErr w:type="spellEnd"/>
    </w:p>
    <w:p w14:paraId="0BAB3BBF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self.loss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_fn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loss_fn</w:t>
      </w:r>
      <w:proofErr w:type="spellEnd"/>
    </w:p>
    <w:p w14:paraId="431FD4E5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37372C1C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def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construct(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self,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latent_code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5AA3FC9F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r w:rsidRPr="0006232A">
        <w:rPr>
          <w:rFonts w:ascii="Huawei Sans" w:hAnsi="Huawei Sans" w:cs="Huawei Sans"/>
          <w:sz w:val="18"/>
          <w:szCs w:val="18"/>
        </w:rPr>
        <w:t>"""</w:t>
      </w:r>
      <w:r w:rsidRPr="0006232A">
        <w:rPr>
          <w:rFonts w:ascii="Huawei Sans" w:hAnsi="Huawei Sans" w:cs="Huawei Sans"/>
          <w:sz w:val="18"/>
          <w:szCs w:val="18"/>
        </w:rPr>
        <w:t>构建生成器损失计算结构</w:t>
      </w:r>
      <w:r w:rsidRPr="0006232A">
        <w:rPr>
          <w:rFonts w:ascii="Huawei Sans" w:hAnsi="Huawei Sans" w:cs="Huawei Sans"/>
          <w:sz w:val="18"/>
          <w:szCs w:val="18"/>
        </w:rPr>
        <w:t>"""</w:t>
      </w:r>
    </w:p>
    <w:p w14:paraId="601F406B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fake_data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self.netG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latent_code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29F72EDA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out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self.netD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fake_data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0ACD1CD8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label_real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ops.OnesLike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()(out)</w:t>
      </w:r>
    </w:p>
    <w:p w14:paraId="79D82E0E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loss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self.loss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_fn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(out,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label_real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756BDA00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return loss</w:t>
      </w:r>
    </w:p>
    <w:p w14:paraId="45972936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</w:t>
      </w:r>
    </w:p>
    <w:p w14:paraId="5314D628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class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WithLossCellD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nn.Cell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616898B1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"""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连接判别器和损失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"""</w:t>
      </w:r>
    </w:p>
    <w:p w14:paraId="04B6A82E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E5E9312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def __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_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_(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self,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loss_fn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3D3D19BE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super(</w:t>
      </w:r>
      <w:proofErr w:type="spellStart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WithLossCellD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 self).__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__(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auto_prefix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=True)</w:t>
      </w:r>
    </w:p>
    <w:p w14:paraId="6C115FC5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self.netD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netD</w:t>
      </w:r>
      <w:proofErr w:type="spellEnd"/>
    </w:p>
    <w:p w14:paraId="7193E8EC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self.netG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netG</w:t>
      </w:r>
      <w:proofErr w:type="spellEnd"/>
    </w:p>
    <w:p w14:paraId="525B965A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self.loss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_fn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loss_fn</w:t>
      </w:r>
      <w:proofErr w:type="spellEnd"/>
    </w:p>
    <w:p w14:paraId="1EA3D4D6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0E28DCED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def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construct(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self,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real_data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latent_code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50B03901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r w:rsidRPr="0006232A">
        <w:rPr>
          <w:rFonts w:ascii="Huawei Sans" w:hAnsi="Huawei Sans" w:cs="Huawei Sans"/>
          <w:sz w:val="18"/>
          <w:szCs w:val="18"/>
        </w:rPr>
        <w:t>"""</w:t>
      </w:r>
      <w:r w:rsidRPr="0006232A">
        <w:rPr>
          <w:rFonts w:ascii="Huawei Sans" w:hAnsi="Huawei Sans" w:cs="Huawei Sans"/>
          <w:sz w:val="18"/>
          <w:szCs w:val="18"/>
        </w:rPr>
        <w:t>构建</w:t>
      </w:r>
      <w:proofErr w:type="gramStart"/>
      <w:r w:rsidRPr="0006232A">
        <w:rPr>
          <w:rFonts w:ascii="Huawei Sans" w:hAnsi="Huawei Sans" w:cs="Huawei Sans"/>
          <w:sz w:val="18"/>
          <w:szCs w:val="18"/>
        </w:rPr>
        <w:t>判别器损失</w:t>
      </w:r>
      <w:proofErr w:type="gramEnd"/>
      <w:r w:rsidRPr="0006232A">
        <w:rPr>
          <w:rFonts w:ascii="Huawei Sans" w:hAnsi="Huawei Sans" w:cs="Huawei Sans"/>
          <w:sz w:val="18"/>
          <w:szCs w:val="18"/>
        </w:rPr>
        <w:t>计算结构</w:t>
      </w:r>
      <w:r w:rsidRPr="0006232A">
        <w:rPr>
          <w:rFonts w:ascii="Huawei Sans" w:hAnsi="Huawei Sans" w:cs="Huawei Sans"/>
          <w:sz w:val="18"/>
          <w:szCs w:val="18"/>
        </w:rPr>
        <w:t>"""</w:t>
      </w:r>
    </w:p>
    <w:p w14:paraId="1387AB17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out_real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self.netD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real_data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56BB4F05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label_real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ops.OnesLike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()(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out_real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6AD35F76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loss_real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self.loss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_fn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out_real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label_real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4A021A3E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4DB59769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fake_data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self.netG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latent_code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4A7E7DA5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fake_data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ops.stop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_gradient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fake_data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71A70F5C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out_fake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self.netD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fake_data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31053642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label_fake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ops.ZerosLike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()(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out_fake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2FFF42F1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loss_</w:t>
      </w:r>
      <w:bookmarkStart w:id="50" w:name="_Hlk111924160"/>
      <w:r w:rsidRPr="0006232A">
        <w:rPr>
          <w:rFonts w:ascii="Huawei Sans" w:hAnsi="Huawei Sans" w:cs="Huawei Sans"/>
          <w:sz w:val="18"/>
          <w:szCs w:val="18"/>
          <w:lang w:eastAsia="en-US"/>
        </w:rPr>
        <w:t>fake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self.loss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_fn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out_fake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label_fake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)</w:t>
      </w:r>
    </w:p>
    <w:p w14:paraId="6FCAECB0" w14:textId="7D7FB990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return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loss_real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+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loss_fake</w:t>
      </w:r>
      <w:proofErr w:type="spellEnd"/>
    </w:p>
    <w:p w14:paraId="56E71672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#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定义损失函数</w:t>
      </w:r>
      <w:proofErr w:type="spellEnd"/>
    </w:p>
    <w:p w14:paraId="7A54ECA7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criterion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nn.BCELoss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(reduc</w:t>
      </w:r>
      <w:bookmarkEnd w:id="50"/>
      <w:r w:rsidRPr="0006232A">
        <w:rPr>
          <w:rFonts w:ascii="Huawei Sans" w:hAnsi="Huawei Sans" w:cs="Huawei Sans"/>
          <w:sz w:val="18"/>
          <w:szCs w:val="18"/>
          <w:lang w:eastAsia="en-US"/>
        </w:rPr>
        <w:t>tion='mean')</w:t>
      </w:r>
    </w:p>
    <w:p w14:paraId="2707A952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BF782EE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06232A">
        <w:rPr>
          <w:rFonts w:ascii="Huawei Sans" w:hAnsi="Huawei Sans" w:cs="Huawei Sans"/>
          <w:sz w:val="18"/>
          <w:szCs w:val="18"/>
        </w:rPr>
        <w:t xml:space="preserve"># </w:t>
      </w:r>
      <w:r w:rsidRPr="0006232A">
        <w:rPr>
          <w:rFonts w:ascii="Huawei Sans" w:hAnsi="Huawei Sans" w:cs="Huawei Sans"/>
          <w:sz w:val="18"/>
          <w:szCs w:val="18"/>
        </w:rPr>
        <w:t>创建一批</w:t>
      </w:r>
      <w:proofErr w:type="gramStart"/>
      <w:r w:rsidRPr="0006232A">
        <w:rPr>
          <w:rFonts w:ascii="Huawei Sans" w:hAnsi="Huawei Sans" w:cs="Huawei Sans"/>
          <w:sz w:val="18"/>
          <w:szCs w:val="18"/>
        </w:rPr>
        <w:t>隐</w:t>
      </w:r>
      <w:proofErr w:type="gramEnd"/>
      <w:r w:rsidRPr="0006232A">
        <w:rPr>
          <w:rFonts w:ascii="Huawei Sans" w:hAnsi="Huawei Sans" w:cs="Huawei Sans"/>
          <w:sz w:val="18"/>
          <w:szCs w:val="18"/>
        </w:rPr>
        <w:t>向量用来观察</w:t>
      </w:r>
      <w:r w:rsidRPr="0006232A">
        <w:rPr>
          <w:rFonts w:ascii="Huawei Sans" w:hAnsi="Huawei Sans" w:cs="Huawei Sans"/>
          <w:sz w:val="18"/>
          <w:szCs w:val="18"/>
        </w:rPr>
        <w:t>G</w:t>
      </w:r>
    </w:p>
    <w:p w14:paraId="1166E3FE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np.random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.seed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(1)</w:t>
      </w:r>
    </w:p>
    <w:p w14:paraId="334540BF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fixed_noise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Tensor(</w:t>
      </w:r>
      <w:proofErr w:type="spellStart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np.rando</w:t>
      </w:r>
      <w:bookmarkStart w:id="51" w:name="_Hlk111923993"/>
      <w:r w:rsidRPr="0006232A">
        <w:rPr>
          <w:rFonts w:ascii="Huawei Sans" w:hAnsi="Huawei Sans" w:cs="Huawei Sans"/>
          <w:sz w:val="18"/>
          <w:szCs w:val="18"/>
          <w:lang w:eastAsia="en-US"/>
        </w:rPr>
        <w:t>m.rand</w:t>
      </w:r>
      <w:bookmarkEnd w:id="51"/>
      <w:r w:rsidRPr="0006232A">
        <w:rPr>
          <w:rFonts w:ascii="Huawei Sans" w:hAnsi="Huawei Sans" w:cs="Huawei Sans"/>
          <w:sz w:val="18"/>
          <w:szCs w:val="18"/>
          <w:lang w:eastAsia="en-US"/>
        </w:rPr>
        <w:t>n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(64,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nz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1, 1),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dtype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=mstype.float32)</w:t>
      </w:r>
    </w:p>
    <w:p w14:paraId="02D19F14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3ED084E1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06232A">
        <w:rPr>
          <w:rFonts w:ascii="Huawei Sans" w:hAnsi="Huawei Sans" w:cs="Huawei Sans"/>
          <w:sz w:val="18"/>
          <w:szCs w:val="18"/>
        </w:rPr>
        <w:t xml:space="preserve"># </w:t>
      </w:r>
      <w:r w:rsidRPr="0006232A">
        <w:rPr>
          <w:rFonts w:ascii="Huawei Sans" w:hAnsi="Huawei Sans" w:cs="Huawei Sans"/>
          <w:sz w:val="18"/>
          <w:szCs w:val="18"/>
        </w:rPr>
        <w:t>为生成器和</w:t>
      </w:r>
      <w:proofErr w:type="gramStart"/>
      <w:r w:rsidRPr="0006232A">
        <w:rPr>
          <w:rFonts w:ascii="Huawei Sans" w:hAnsi="Huawei Sans" w:cs="Huawei Sans"/>
          <w:sz w:val="18"/>
          <w:szCs w:val="18"/>
        </w:rPr>
        <w:t>判别器设置</w:t>
      </w:r>
      <w:proofErr w:type="gramEnd"/>
      <w:r w:rsidRPr="0006232A">
        <w:rPr>
          <w:rFonts w:ascii="Huawei Sans" w:hAnsi="Huawei Sans" w:cs="Huawei Sans"/>
          <w:sz w:val="18"/>
          <w:szCs w:val="18"/>
        </w:rPr>
        <w:t>优化器</w:t>
      </w:r>
    </w:p>
    <w:p w14:paraId="60867192" w14:textId="77777777" w:rsidR="0006232A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optimizerD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nn.Adam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netD.trainable_params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(),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learning_rate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lr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 beta1=beta1)</w:t>
      </w:r>
    </w:p>
    <w:p w14:paraId="2F3B78BF" w14:textId="14C89021" w:rsidR="0008763B" w:rsidRPr="0006232A" w:rsidRDefault="0006232A" w:rsidP="0006232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optimizerG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nn.Adam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netG.trainable_params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(),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learning_rate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=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lr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, beta1=beta1)</w:t>
      </w:r>
    </w:p>
    <w:p w14:paraId="5AC19853" w14:textId="1AEE2294" w:rsidR="00D37CAA" w:rsidRDefault="0006232A" w:rsidP="00D37CAA">
      <w:pPr>
        <w:pStyle w:val="30"/>
        <w:ind w:firstLineChars="300" w:firstLine="960"/>
      </w:pPr>
      <w:bookmarkStart w:id="52" w:name="_Toc112175169"/>
      <w:r w:rsidRPr="00D37CAA">
        <w:rPr>
          <w:rFonts w:hint="eastAsia"/>
        </w:rPr>
        <w:lastRenderedPageBreak/>
        <w:t>2</w:t>
      </w:r>
      <w:r w:rsidRPr="00D37CAA">
        <w:t xml:space="preserve">.4.2 </w:t>
      </w:r>
      <w:r w:rsidRPr="00D37CAA">
        <w:rPr>
          <w:rFonts w:hint="eastAsia"/>
        </w:rPr>
        <w:t>模型训练</w:t>
      </w:r>
      <w:bookmarkEnd w:id="52"/>
    </w:p>
    <w:p w14:paraId="385B0BB4" w14:textId="69B4DE50" w:rsidR="001225A5" w:rsidRPr="00D37CAA" w:rsidRDefault="00D37CAA" w:rsidP="00A949B1">
      <w:pPr>
        <w:pStyle w:val="1e"/>
      </w:pPr>
      <w:r w:rsidRPr="00D37CAA">
        <w:rPr>
          <w:rFonts w:hint="eastAsia"/>
        </w:rPr>
        <w:t>进行网络定义：</w:t>
      </w:r>
    </w:p>
    <w:p w14:paraId="05F20AAC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from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mindspore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import ops</w:t>
      </w:r>
    </w:p>
    <w:p w14:paraId="31902028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from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mindspore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import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save_checkpoint</w:t>
      </w:r>
      <w:proofErr w:type="spellEnd"/>
    </w:p>
    <w:p w14:paraId="012E76CD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E9048E6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class 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DCGAN(</w:t>
      </w:r>
      <w:proofErr w:type="spellStart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nn.Cell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):</w:t>
      </w:r>
    </w:p>
    <w:p w14:paraId="304982C3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"""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定义</w:t>
      </w: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DCGAN</w:t>
      </w: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网络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"""</w:t>
      </w:r>
    </w:p>
    <w:p w14:paraId="0F2A44BD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39BCE97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def __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init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_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_(</w:t>
      </w:r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self,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myTrainOneStepCellForD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myTrainOneStepCellForG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):</w:t>
      </w:r>
    </w:p>
    <w:p w14:paraId="6B515F14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super(</w:t>
      </w:r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DCGAN, self).__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init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__(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auto_prefix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=True)</w:t>
      </w:r>
    </w:p>
    <w:p w14:paraId="2BB97582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self.myTrainOneStepCellForD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myTrainOneStepCellForD</w:t>
      </w:r>
      <w:proofErr w:type="spellEnd"/>
    </w:p>
    <w:p w14:paraId="04DDBDCB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self.myTrainOneStepCellForG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myTrainOneStepCellForG</w:t>
      </w:r>
      <w:proofErr w:type="spellEnd"/>
    </w:p>
    <w:p w14:paraId="49C6C5C0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99D28A5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def 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construct(</w:t>
      </w:r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self,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real_data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latent_code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):</w:t>
      </w:r>
    </w:p>
    <w:p w14:paraId="4D2D303C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output_D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self.myTrainOneStepCellForD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real_data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latent_code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).view(-1)</w:t>
      </w:r>
    </w:p>
    <w:p w14:paraId="59A05605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netD_loss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output_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D.mean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()</w:t>
      </w:r>
    </w:p>
    <w:p w14:paraId="7710F10E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output_G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self.myTrainOneStepCellForG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latent_code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).view(-1)</w:t>
      </w:r>
    </w:p>
    <w:p w14:paraId="5FFC8DDC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netG_loss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output_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G.mean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()</w:t>
      </w:r>
    </w:p>
    <w:p w14:paraId="76DB20C9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return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netD_loss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netG_loss</w:t>
      </w:r>
      <w:proofErr w:type="spellEnd"/>
    </w:p>
    <w:p w14:paraId="4F85C67D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</w:t>
      </w:r>
    </w:p>
    <w:p w14:paraId="5A1C92D5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#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实例化</w:t>
      </w: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WithLossCell</w:t>
      </w:r>
      <w:proofErr w:type="spellEnd"/>
    </w:p>
    <w:p w14:paraId="1539E506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netD_with_criterion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WithLossCellD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, criterion)</w:t>
      </w:r>
    </w:p>
    <w:p w14:paraId="6913E361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netG_with_criterion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WithLossCellG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, criterion)</w:t>
      </w:r>
    </w:p>
    <w:p w14:paraId="3B06F607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151932B4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#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实例化</w:t>
      </w: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TrainOneStepCell</w:t>
      </w:r>
      <w:proofErr w:type="spellEnd"/>
    </w:p>
    <w:p w14:paraId="02BAD3CC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myTrainOneStepCellForD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=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nn.TrainOneStepCell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netD_with_criterion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optimizerD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p w14:paraId="545BF99F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myTrainOneStepCellForG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=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nn.TrainOneStepCell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netG_with_criterion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optimizerG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p w14:paraId="678431A9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55721CA0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#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实例化</w:t>
      </w: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DCGAN</w:t>
      </w: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网络</w:t>
      </w:r>
      <w:proofErr w:type="spellEnd"/>
    </w:p>
    <w:p w14:paraId="15C1061C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dcgan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DCGAN(</w:t>
      </w:r>
      <w:proofErr w:type="spellStart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myTrainOneStepCellForD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myTrainOneStepCellForG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p w14:paraId="29142DCD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dcgan.set_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train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p w14:paraId="062DCBD8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25F1E40E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4BC6A49B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#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创建迭代器</w:t>
      </w:r>
      <w:proofErr w:type="spellEnd"/>
    </w:p>
    <w:p w14:paraId="1EA5BF01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data_loader=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data.create</w:t>
      </w:r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_dict_iterator(output_numpy=True,num_epochs=num_epochs)</w:t>
      </w:r>
    </w:p>
    <w:p w14:paraId="579D4408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G_losses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[]</w:t>
      </w:r>
    </w:p>
    <w:p w14:paraId="4747C95D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D_losses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[]</w:t>
      </w:r>
    </w:p>
    <w:p w14:paraId="2804C230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image_list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[]</w:t>
      </w:r>
    </w:p>
    <w:p w14:paraId="599A7744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15DE3EA7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#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开始循环训练</w:t>
      </w:r>
      <w:proofErr w:type="spellEnd"/>
    </w:p>
    <w:p w14:paraId="0A164312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print(</w:t>
      </w:r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"Starting Training Loop...")</w:t>
      </w:r>
    </w:p>
    <w:p w14:paraId="1317B813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for epoch in range(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num_epochs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):</w:t>
      </w:r>
    </w:p>
    <w:p w14:paraId="0FFD5CAA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#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为每轮训练读入数据</w:t>
      </w:r>
      <w:proofErr w:type="spellEnd"/>
    </w:p>
    <w:p w14:paraId="05D89C3C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lastRenderedPageBreak/>
        <w:t xml:space="preserve">    for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, d in enumerate(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data_loader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):</w:t>
      </w:r>
    </w:p>
    <w:p w14:paraId="61EE5F4B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real_data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Tensor(d['image'])</w:t>
      </w:r>
    </w:p>
    <w:p w14:paraId="10CAB49D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latent_code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Tensor(d["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latent_code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"])</w:t>
      </w:r>
    </w:p>
    <w:p w14:paraId="4B7FA1E2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netD_loss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netG_loss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dcgan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real_data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,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latent_code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p w14:paraId="7A723370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if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% 50 == 0 or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== size - 1:</w:t>
      </w:r>
    </w:p>
    <w:p w14:paraId="0A2C55D0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    #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输出训练记录</w:t>
      </w:r>
      <w:proofErr w:type="spellEnd"/>
    </w:p>
    <w:p w14:paraId="61E4C56E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    print('[%2d/%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d][</w:t>
      </w:r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%3d/%d]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Loss_D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:%7.4f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Loss_G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:%7.4f' % (</w:t>
      </w:r>
    </w:p>
    <w:p w14:paraId="207707FF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epoch+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1,num</w:t>
      </w:r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_epochs,i+1,size,netD_loss.asnumpy(),netG_loss.asnumpy()))</w:t>
      </w:r>
    </w:p>
    <w:p w14:paraId="117A7EDB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D_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losses.append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netD_loss.asnumpy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())</w:t>
      </w:r>
    </w:p>
    <w:p w14:paraId="23615A66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G_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losses.append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netG_loss.asnumpy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())</w:t>
      </w:r>
    </w:p>
    <w:p w14:paraId="68D5AF6D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8B7E786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</w:t>
      </w:r>
      <w:r w:rsidRPr="00D37CAA">
        <w:rPr>
          <w:rFonts w:ascii="Huawei Sans" w:hAnsi="Huawei Sans" w:cs="Huawei Sans" w:hint="eastAsia"/>
          <w:sz w:val="18"/>
          <w:szCs w:val="18"/>
        </w:rPr>
        <w:t xml:space="preserve"># </w:t>
      </w:r>
      <w:r w:rsidRPr="00D37CAA">
        <w:rPr>
          <w:rFonts w:ascii="Huawei Sans" w:hAnsi="Huawei Sans" w:cs="Huawei Sans" w:hint="eastAsia"/>
          <w:sz w:val="18"/>
          <w:szCs w:val="18"/>
        </w:rPr>
        <w:t>每个</w:t>
      </w:r>
      <w:r w:rsidRPr="00D37CAA">
        <w:rPr>
          <w:rFonts w:ascii="Huawei Sans" w:hAnsi="Huawei Sans" w:cs="Huawei Sans" w:hint="eastAsia"/>
          <w:sz w:val="18"/>
          <w:szCs w:val="18"/>
        </w:rPr>
        <w:t>epoch</w:t>
      </w:r>
      <w:r w:rsidRPr="00D37CAA">
        <w:rPr>
          <w:rFonts w:ascii="Huawei Sans" w:hAnsi="Huawei Sans" w:cs="Huawei Sans" w:hint="eastAsia"/>
          <w:sz w:val="18"/>
          <w:szCs w:val="18"/>
        </w:rPr>
        <w:t>结束后，使用生成器生成一组图片</w:t>
      </w:r>
    </w:p>
    <w:p w14:paraId="7239F457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</w:rPr>
        <w:t xml:space="preserve">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img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fixed_noise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p w14:paraId="345FA6B1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bookmarkStart w:id="53" w:name="_Hlk111924349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mage_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list.append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img.transpose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(0, 2, 3, 1).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asnumpy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())</w:t>
      </w:r>
    </w:p>
    <w:p w14:paraId="548A9C28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</w:t>
      </w:r>
      <w:r w:rsidRPr="00D37CAA">
        <w:rPr>
          <w:rFonts w:ascii="Huawei Sans" w:hAnsi="Huawei Sans" w:cs="Huawei Sans" w:hint="eastAsia"/>
          <w:sz w:val="18"/>
          <w:szCs w:val="18"/>
        </w:rPr>
        <w:t xml:space="preserve"># </w:t>
      </w:r>
      <w:r w:rsidRPr="00D37CAA">
        <w:rPr>
          <w:rFonts w:ascii="Huawei Sans" w:hAnsi="Huawei Sans" w:cs="Huawei Sans" w:hint="eastAsia"/>
          <w:sz w:val="18"/>
          <w:szCs w:val="18"/>
        </w:rPr>
        <w:t>保存网络模型参数为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</w:rPr>
        <w:t>ckpt</w:t>
      </w:r>
      <w:proofErr w:type="spellEnd"/>
      <w:r w:rsidRPr="00D37CAA">
        <w:rPr>
          <w:rFonts w:ascii="Huawei Sans" w:hAnsi="Huawei Sans" w:cs="Huawei Sans" w:hint="eastAsia"/>
          <w:sz w:val="18"/>
          <w:szCs w:val="18"/>
        </w:rPr>
        <w:t>文件</w:t>
      </w:r>
    </w:p>
    <w:p w14:paraId="64958BC9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</w:rPr>
        <w:t xml:space="preserve">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save_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checkpoint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netG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, "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Generator.ckpt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")</w:t>
      </w:r>
    </w:p>
    <w:p w14:paraId="0D6D2470" w14:textId="1C37D8FA" w:rsidR="0006232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  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save_</w:t>
      </w:r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checkpoint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netD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, "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Discriminator.ckpt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")</w:t>
      </w:r>
    </w:p>
    <w:p w14:paraId="78AD317A" w14:textId="49685175" w:rsidR="00D37CAA" w:rsidRDefault="00D37CAA" w:rsidP="00D37CAA">
      <w:pPr>
        <w:pStyle w:val="30"/>
        <w:ind w:firstLineChars="300" w:firstLine="960"/>
      </w:pPr>
      <w:bookmarkStart w:id="54" w:name="_Toc112175170"/>
      <w:bookmarkEnd w:id="53"/>
      <w:r>
        <w:rPr>
          <w:rFonts w:hint="eastAsia"/>
        </w:rPr>
        <w:t>2</w:t>
      </w:r>
      <w:r>
        <w:t xml:space="preserve">.4.3 </w:t>
      </w:r>
      <w:r>
        <w:rPr>
          <w:rFonts w:hint="eastAsia"/>
        </w:rPr>
        <w:t>训练结果</w:t>
      </w:r>
      <w:bookmarkEnd w:id="54"/>
    </w:p>
    <w:p w14:paraId="3F849014" w14:textId="131F49E9" w:rsidR="00D37CAA" w:rsidRDefault="00D37CAA" w:rsidP="00A949B1">
      <w:pPr>
        <w:pStyle w:val="1e"/>
      </w:pPr>
      <w:r w:rsidRPr="00D37CAA">
        <w:rPr>
          <w:rFonts w:hint="eastAsia"/>
        </w:rPr>
        <w:t>运行代码，描述生成器和</w:t>
      </w:r>
      <w:proofErr w:type="gramStart"/>
      <w:r w:rsidRPr="00D37CAA">
        <w:rPr>
          <w:rFonts w:hint="eastAsia"/>
        </w:rPr>
        <w:t>判别器</w:t>
      </w:r>
      <w:proofErr w:type="gramEnd"/>
      <w:r w:rsidRPr="00D37CAA">
        <w:rPr>
          <w:rFonts w:hint="eastAsia"/>
        </w:rPr>
        <w:t>的损失训练迭代关系图</w:t>
      </w:r>
    </w:p>
    <w:p w14:paraId="5F7C807A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import </w:t>
      </w: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matplotlib.pyplot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 xml:space="preserve"> as 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plt</w:t>
      </w:r>
      <w:proofErr w:type="spellEnd"/>
    </w:p>
    <w:p w14:paraId="4659C1DB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7C6EB9DC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plt.figure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figsize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=(10, 5))</w:t>
      </w:r>
    </w:p>
    <w:p w14:paraId="3EDD1BD1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plt.title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("Generator and Discriminator Loss During Training")</w:t>
      </w:r>
    </w:p>
    <w:p w14:paraId="4380F42C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plt.plot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G_losses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, label="G", color='blue')</w:t>
      </w:r>
    </w:p>
    <w:p w14:paraId="45240E41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bookmarkStart w:id="55" w:name="_Hlk111924734"/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plt.plot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D_losses</w:t>
      </w:r>
      <w:proofErr w:type="spell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, label="D", color='orange')</w:t>
      </w:r>
    </w:p>
    <w:p w14:paraId="1343BE64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plt.xlabel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("iterations")</w:t>
      </w:r>
    </w:p>
    <w:p w14:paraId="28EBAF96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plt.y</w:t>
      </w:r>
      <w:bookmarkStart w:id="56" w:name="_Hlk111924742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label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("Loss")</w:t>
      </w:r>
    </w:p>
    <w:p w14:paraId="74BBDC3D" w14:textId="77777777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plt.legend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()</w:t>
      </w:r>
    </w:p>
    <w:bookmarkEnd w:id="56"/>
    <w:p w14:paraId="50CAB70A" w14:textId="65FD0CB0" w:rsidR="00D37CAA" w:rsidRPr="00D37CAA" w:rsidRDefault="00D37CAA" w:rsidP="00D37CA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plt.show</w:t>
      </w:r>
      <w:proofErr w:type="spellEnd"/>
      <w:proofErr w:type="gramEnd"/>
      <w:r w:rsidRPr="00D37CAA">
        <w:rPr>
          <w:rFonts w:ascii="Huawei Sans" w:hAnsi="Huawei Sans" w:cs="Huawei Sans" w:hint="eastAsia"/>
          <w:sz w:val="18"/>
          <w:szCs w:val="18"/>
          <w:lang w:eastAsia="en-US"/>
        </w:rPr>
        <w:t>()</w:t>
      </w:r>
    </w:p>
    <w:bookmarkEnd w:id="55"/>
    <w:p w14:paraId="3263370D" w14:textId="00978F57" w:rsidR="00D37CAA" w:rsidRDefault="00D37CAA" w:rsidP="00A949B1">
      <w:pPr>
        <w:pStyle w:val="1e"/>
      </w:pPr>
      <w:r>
        <w:rPr>
          <w:rFonts w:hint="eastAsia"/>
        </w:rPr>
        <w:t>输出：</w:t>
      </w:r>
    </w:p>
    <w:p w14:paraId="5948C44F" w14:textId="77777777" w:rsidR="005A07FB" w:rsidRDefault="00D37CAA" w:rsidP="000F2B17">
      <w:pPr>
        <w:pStyle w:val="1e"/>
        <w:jc w:val="center"/>
      </w:pPr>
      <w:r w:rsidRPr="00D37CAA">
        <w:rPr>
          <w:rFonts w:hint="eastAsia"/>
          <w:noProof/>
        </w:rPr>
        <w:lastRenderedPageBreak/>
        <w:drawing>
          <wp:inline distT="0" distB="0" distL="0" distR="0" wp14:anchorId="72481CE3" wp14:editId="38FBB1DF">
            <wp:extent cx="4210889" cy="22950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60" cy="265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D837" w14:textId="3464908B" w:rsidR="005A07FB" w:rsidRPr="005A07FB" w:rsidRDefault="00D37CAA" w:rsidP="005A07FB">
      <w:pPr>
        <w:pStyle w:val="92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2-5 </w:t>
      </w:r>
      <w:r w:rsidR="005A07FB" w:rsidRPr="005A07FB">
        <w:rPr>
          <w:rFonts w:hint="eastAsia"/>
        </w:rPr>
        <w:t>生成器和</w:t>
      </w:r>
      <w:proofErr w:type="gramStart"/>
      <w:r w:rsidR="005A07FB" w:rsidRPr="005A07FB">
        <w:rPr>
          <w:rFonts w:hint="eastAsia"/>
        </w:rPr>
        <w:t>判别器训练</w:t>
      </w:r>
      <w:proofErr w:type="gramEnd"/>
      <w:r w:rsidR="005A07FB" w:rsidRPr="005A07FB">
        <w:rPr>
          <w:rFonts w:hint="eastAsia"/>
        </w:rPr>
        <w:t>关系图</w:t>
      </w:r>
      <w:bookmarkStart w:id="57" w:name="_Toc108124997"/>
      <w:bookmarkStart w:id="58" w:name="_Toc108124998"/>
      <w:bookmarkStart w:id="59" w:name="_Toc108124999"/>
      <w:bookmarkStart w:id="60" w:name="_Toc108125000"/>
      <w:bookmarkStart w:id="61" w:name="_Toc108125001"/>
      <w:bookmarkStart w:id="62" w:name="_Toc108125002"/>
      <w:bookmarkStart w:id="63" w:name="_Toc108125003"/>
      <w:bookmarkStart w:id="64" w:name="_Toc108125004"/>
      <w:bookmarkStart w:id="65" w:name="_Toc108125005"/>
      <w:bookmarkStart w:id="66" w:name="_Toc108125006"/>
      <w:bookmarkStart w:id="67" w:name="_Toc108125007"/>
      <w:bookmarkStart w:id="68" w:name="_Toc108125008"/>
      <w:bookmarkStart w:id="69" w:name="_Toc108125009"/>
      <w:bookmarkStart w:id="70" w:name="_Toc108125010"/>
      <w:bookmarkStart w:id="71" w:name="_Toc108125011"/>
      <w:bookmarkStart w:id="72" w:name="_Toc108125012"/>
      <w:bookmarkStart w:id="73" w:name="_Toc108125013"/>
      <w:bookmarkStart w:id="74" w:name="_Toc108125014"/>
      <w:bookmarkStart w:id="75" w:name="_Toc108125015"/>
      <w:bookmarkStart w:id="76" w:name="_Toc108125016"/>
      <w:bookmarkStart w:id="77" w:name="_Toc108125017"/>
      <w:bookmarkStart w:id="78" w:name="_Toc108125018"/>
      <w:bookmarkStart w:id="79" w:name="_Toc108125019"/>
      <w:bookmarkStart w:id="80" w:name="_Toc108125020"/>
      <w:bookmarkStart w:id="81" w:name="_Toc108125021"/>
      <w:bookmarkStart w:id="82" w:name="_Toc108125022"/>
      <w:bookmarkStart w:id="83" w:name="_Toc108125023"/>
      <w:bookmarkStart w:id="84" w:name="_Toc108125024"/>
      <w:bookmarkStart w:id="85" w:name="_Toc108125025"/>
      <w:bookmarkStart w:id="86" w:name="_Toc108125026"/>
      <w:bookmarkStart w:id="87" w:name="_Toc108125027"/>
      <w:bookmarkStart w:id="88" w:name="_Toc108125028"/>
      <w:bookmarkStart w:id="89" w:name="_Toc108125029"/>
      <w:bookmarkStart w:id="90" w:name="_Toc108125030"/>
      <w:bookmarkStart w:id="91" w:name="_Toc108125031"/>
      <w:bookmarkStart w:id="92" w:name="_Toc108125032"/>
      <w:bookmarkStart w:id="93" w:name="_Toc108125033"/>
      <w:bookmarkStart w:id="94" w:name="_Toc108125034"/>
      <w:bookmarkStart w:id="95" w:name="_Toc108125035"/>
      <w:bookmarkStart w:id="96" w:name="_Toc108125036"/>
      <w:bookmarkStart w:id="97" w:name="_Toc108125037"/>
      <w:bookmarkStart w:id="98" w:name="_Toc108125038"/>
      <w:bookmarkStart w:id="99" w:name="_Toc108125039"/>
      <w:bookmarkStart w:id="100" w:name="_Toc108125040"/>
      <w:bookmarkStart w:id="101" w:name="_Toc108125041"/>
      <w:bookmarkStart w:id="102" w:name="_Toc108125042"/>
      <w:bookmarkStart w:id="103" w:name="_Toc108125043"/>
      <w:bookmarkStart w:id="104" w:name="_Toc108125044"/>
      <w:bookmarkStart w:id="105" w:name="_Toc108125045"/>
      <w:bookmarkStart w:id="106" w:name="_Toc108125046"/>
      <w:bookmarkStart w:id="107" w:name="_Toc108125047"/>
      <w:bookmarkStart w:id="108" w:name="_Toc108125048"/>
      <w:bookmarkStart w:id="109" w:name="_Toc108125049"/>
      <w:bookmarkStart w:id="110" w:name="_Toc108125050"/>
      <w:bookmarkStart w:id="111" w:name="_Toc108125051"/>
      <w:bookmarkStart w:id="112" w:name="_Toc108125052"/>
      <w:bookmarkStart w:id="113" w:name="_Toc108125053"/>
      <w:bookmarkStart w:id="114" w:name="_Toc108125054"/>
      <w:bookmarkStart w:id="115" w:name="_Toc108125055"/>
      <w:bookmarkStart w:id="116" w:name="_Toc108125056"/>
      <w:bookmarkStart w:id="117" w:name="_Toc108125057"/>
      <w:bookmarkStart w:id="118" w:name="_Toc108125058"/>
      <w:bookmarkStart w:id="119" w:name="_Toc108125059"/>
      <w:bookmarkStart w:id="120" w:name="_Toc108125060"/>
      <w:bookmarkStart w:id="121" w:name="_Toc108125061"/>
      <w:bookmarkStart w:id="122" w:name="_Toc108125062"/>
      <w:bookmarkStart w:id="123" w:name="_Toc108125063"/>
      <w:bookmarkStart w:id="124" w:name="_Toc108125064"/>
      <w:bookmarkStart w:id="125" w:name="_Toc108125065"/>
      <w:bookmarkStart w:id="126" w:name="_Toc108125066"/>
      <w:bookmarkStart w:id="127" w:name="_Toc108125067"/>
      <w:bookmarkStart w:id="128" w:name="_Toc108125068"/>
      <w:bookmarkStart w:id="129" w:name="_Toc108125069"/>
      <w:bookmarkStart w:id="130" w:name="_Toc108125070"/>
      <w:bookmarkStart w:id="131" w:name="_Toc108125071"/>
      <w:bookmarkStart w:id="132" w:name="_Toc108125072"/>
      <w:bookmarkStart w:id="133" w:name="_Toc108125073"/>
      <w:bookmarkStart w:id="134" w:name="_Toc108125074"/>
      <w:bookmarkStart w:id="135" w:name="_Toc108125075"/>
      <w:bookmarkStart w:id="136" w:name="_Toc108125076"/>
      <w:bookmarkStart w:id="137" w:name="_Toc108125077"/>
      <w:bookmarkStart w:id="138" w:name="_Toc108125078"/>
      <w:bookmarkStart w:id="139" w:name="_Toc108125079"/>
      <w:bookmarkStart w:id="140" w:name="_Toc108125080"/>
      <w:bookmarkStart w:id="141" w:name="_Toc108125081"/>
      <w:bookmarkStart w:id="142" w:name="_Toc108125082"/>
      <w:bookmarkStart w:id="143" w:name="_Toc108125083"/>
      <w:bookmarkStart w:id="144" w:name="_Toc108125084"/>
      <w:bookmarkStart w:id="145" w:name="_Toc108125085"/>
      <w:bookmarkStart w:id="146" w:name="_Toc108125086"/>
      <w:bookmarkStart w:id="147" w:name="_Toc108125087"/>
      <w:bookmarkStart w:id="148" w:name="_Toc108125088"/>
      <w:bookmarkStart w:id="149" w:name="_Toc108125089"/>
      <w:bookmarkStart w:id="150" w:name="_Toc108125090"/>
      <w:bookmarkStart w:id="151" w:name="_Toc108125091"/>
      <w:bookmarkStart w:id="152" w:name="_Toc108125092"/>
      <w:bookmarkStart w:id="153" w:name="_Toc108125093"/>
      <w:bookmarkStart w:id="154" w:name="_Toc108125094"/>
      <w:bookmarkStart w:id="155" w:name="_Toc108125095"/>
      <w:bookmarkStart w:id="156" w:name="_Toc108125096"/>
      <w:bookmarkStart w:id="157" w:name="_Toc108125097"/>
      <w:bookmarkStart w:id="158" w:name="_Toc108125098"/>
      <w:bookmarkStart w:id="159" w:name="_Toc108125099"/>
      <w:bookmarkStart w:id="160" w:name="_Toc108125100"/>
      <w:bookmarkStart w:id="161" w:name="_Toc108125101"/>
      <w:bookmarkStart w:id="162" w:name="_Toc108125102"/>
      <w:bookmarkStart w:id="163" w:name="_Toc108125103"/>
      <w:bookmarkStart w:id="164" w:name="_Toc108125104"/>
      <w:bookmarkStart w:id="165" w:name="_Toc108125105"/>
      <w:bookmarkStart w:id="166" w:name="_Toc108125106"/>
      <w:bookmarkStart w:id="167" w:name="_Toc108125107"/>
      <w:bookmarkStart w:id="168" w:name="_Toc108125108"/>
      <w:bookmarkStart w:id="169" w:name="_Toc108125109"/>
      <w:bookmarkStart w:id="170" w:name="_Toc108125110"/>
      <w:bookmarkStart w:id="171" w:name="_Toc108125111"/>
      <w:bookmarkStart w:id="172" w:name="_Toc108125112"/>
      <w:bookmarkStart w:id="173" w:name="_Toc108125113"/>
      <w:bookmarkStart w:id="174" w:name="_Toc108125114"/>
      <w:bookmarkStart w:id="175" w:name="_Toc108125115"/>
      <w:bookmarkStart w:id="176" w:name="_Toc108125116"/>
      <w:bookmarkStart w:id="177" w:name="_Toc108125117"/>
      <w:bookmarkStart w:id="178" w:name="_Toc108125118"/>
      <w:bookmarkStart w:id="179" w:name="_Toc108125160"/>
      <w:bookmarkStart w:id="180" w:name="_Toc108125161"/>
      <w:bookmarkStart w:id="181" w:name="_Toc108125162"/>
      <w:bookmarkStart w:id="182" w:name="_Toc108125163"/>
      <w:bookmarkStart w:id="183" w:name="_Toc108125164"/>
      <w:bookmarkStart w:id="184" w:name="_Toc108125165"/>
      <w:bookmarkStart w:id="185" w:name="_Toc108125166"/>
      <w:bookmarkStart w:id="186" w:name="_Toc108125167"/>
      <w:bookmarkStart w:id="187" w:name="_Toc108125168"/>
      <w:bookmarkStart w:id="188" w:name="_Toc108125169"/>
      <w:bookmarkStart w:id="189" w:name="_Toc108125170"/>
      <w:bookmarkStart w:id="190" w:name="_Toc108125171"/>
      <w:bookmarkStart w:id="191" w:name="_Toc108125172"/>
      <w:bookmarkStart w:id="192" w:name="_Toc108125173"/>
      <w:bookmarkStart w:id="193" w:name="_Toc108125174"/>
      <w:bookmarkStart w:id="194" w:name="_Toc108125175"/>
      <w:bookmarkStart w:id="195" w:name="_Toc108125176"/>
      <w:bookmarkStart w:id="196" w:name="_Toc108125177"/>
      <w:bookmarkStart w:id="197" w:name="_Toc108125178"/>
      <w:bookmarkStart w:id="198" w:name="_Toc108125179"/>
      <w:bookmarkStart w:id="199" w:name="_Toc108125180"/>
      <w:bookmarkStart w:id="200" w:name="_Toc108125181"/>
      <w:bookmarkStart w:id="201" w:name="_Toc108125182"/>
      <w:bookmarkStart w:id="202" w:name="_Toc108125183"/>
      <w:bookmarkStart w:id="203" w:name="_Toc108125184"/>
      <w:bookmarkStart w:id="204" w:name="_Toc108125185"/>
      <w:bookmarkStart w:id="205" w:name="_Toc108125186"/>
      <w:bookmarkStart w:id="206" w:name="_Toc108125204"/>
      <w:bookmarkStart w:id="207" w:name="_Toc108125205"/>
      <w:bookmarkStart w:id="208" w:name="_Toc108125206"/>
      <w:bookmarkStart w:id="209" w:name="_Toc108125207"/>
      <w:bookmarkStart w:id="210" w:name="_Toc108125208"/>
      <w:bookmarkStart w:id="211" w:name="_Toc108125209"/>
      <w:bookmarkStart w:id="212" w:name="_Toc108125210"/>
      <w:bookmarkStart w:id="213" w:name="_Toc108125211"/>
      <w:bookmarkStart w:id="214" w:name="_Toc108125212"/>
      <w:bookmarkStart w:id="215" w:name="_Toc108125213"/>
      <w:bookmarkStart w:id="216" w:name="_Toc108125214"/>
      <w:bookmarkStart w:id="217" w:name="_Toc108125215"/>
      <w:bookmarkStart w:id="218" w:name="_Toc108125216"/>
      <w:bookmarkStart w:id="219" w:name="_Toc108125217"/>
      <w:bookmarkStart w:id="220" w:name="_Toc108125218"/>
      <w:bookmarkStart w:id="221" w:name="_Toc108125219"/>
      <w:bookmarkStart w:id="222" w:name="_Toc108125220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 w14:paraId="1C5C1063" w14:textId="1F9F2C52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import </w:t>
      </w:r>
      <w:proofErr w:type="spellStart"/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matplotlib.animation</w:t>
      </w:r>
      <w:proofErr w:type="spellEnd"/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as animation</w:t>
      </w:r>
    </w:p>
    <w:p w14:paraId="12ED67E8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def 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showGif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image_list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):</w:t>
      </w:r>
    </w:p>
    <w:p w14:paraId="38B7DCC3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show_list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= []</w:t>
      </w:r>
    </w:p>
    <w:p w14:paraId="009D0880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fig = </w:t>
      </w:r>
      <w:proofErr w:type="spellStart"/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plt.figure</w:t>
      </w:r>
      <w:proofErr w:type="spellEnd"/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figsize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=(8, 3), dpi=120)</w:t>
      </w:r>
    </w:p>
    <w:p w14:paraId="235BB9F1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for epoch in range(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len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image_list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)):</w:t>
      </w:r>
    </w:p>
    <w:p w14:paraId="10F9292C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images = []</w:t>
      </w:r>
    </w:p>
    <w:p w14:paraId="41AD3B10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for 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in </w:t>
      </w:r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range(</w:t>
      </w:r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3):</w:t>
      </w:r>
    </w:p>
    <w:p w14:paraId="2DBFAE3E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    row = </w:t>
      </w:r>
      <w:proofErr w:type="spellStart"/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np.concatenate</w:t>
      </w:r>
      <w:proofErr w:type="spellEnd"/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((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image_list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[epoch][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* 8:(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+ 1) * 8]), axis=1)</w:t>
      </w:r>
    </w:p>
    <w:p w14:paraId="2D8C3F04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    </w:t>
      </w:r>
      <w:proofErr w:type="spellStart"/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images.append</w:t>
      </w:r>
      <w:proofErr w:type="spellEnd"/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(row)</w:t>
      </w:r>
    </w:p>
    <w:p w14:paraId="785A42A8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img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np.clip</w:t>
      </w:r>
      <w:proofErr w:type="spellEnd"/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np.concatenate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((images[:]), axis=0), 0, 1)</w:t>
      </w:r>
    </w:p>
    <w:p w14:paraId="39BC2ECD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plt.axis</w:t>
      </w:r>
      <w:proofErr w:type="spellEnd"/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("off")</w:t>
      </w:r>
    </w:p>
    <w:p w14:paraId="035C4D69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    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show_</w:t>
      </w:r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list.append</w:t>
      </w:r>
      <w:proofErr w:type="spellEnd"/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([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plt.imshow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img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)])</w:t>
      </w:r>
    </w:p>
    <w:p w14:paraId="07126DF2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9108440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ani = </w:t>
      </w:r>
      <w:proofErr w:type="spellStart"/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animation.ArtistAnimation</w:t>
      </w:r>
      <w:proofErr w:type="spellEnd"/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(fig, 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show_list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, interval=1000, 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repeat_delay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=1000, 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blit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=True)</w:t>
      </w:r>
    </w:p>
    <w:p w14:paraId="39AE72F4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 xml:space="preserve">    </w:t>
      </w:r>
      <w:proofErr w:type="spellStart"/>
      <w:proofErr w:type="gram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ani.save</w:t>
      </w:r>
      <w:proofErr w:type="spellEnd"/>
      <w:proofErr w:type="gram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('./dcgan.gif', writer='pillow', fps=1)</w:t>
      </w:r>
    </w:p>
    <w:p w14:paraId="747CBD19" w14:textId="77777777" w:rsidR="005A07FB" w:rsidRPr="005A07FB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13330FF0" w14:textId="706F6CB4" w:rsidR="005A07FB" w:rsidRPr="00D37CAA" w:rsidRDefault="005A07FB" w:rsidP="005A07F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bookmarkStart w:id="223" w:name="_Hlk111925128"/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showGif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image_list</w:t>
      </w:r>
      <w:proofErr w:type="spellEnd"/>
      <w:r w:rsidRPr="005A07FB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bookmarkEnd w:id="223"/>
    <w:p w14:paraId="3D1D22CA" w14:textId="39A9AD74" w:rsidR="00DF0C3B" w:rsidRDefault="007F3D82" w:rsidP="00A949B1">
      <w:pPr>
        <w:pStyle w:val="1e"/>
      </w:pPr>
      <w:r w:rsidRPr="007F3D82">
        <w:rPr>
          <w:rFonts w:hint="eastAsia"/>
        </w:rPr>
        <w:t>输出：</w:t>
      </w:r>
    </w:p>
    <w:p w14:paraId="3D6FFD4E" w14:textId="080BD502" w:rsidR="007F3D82" w:rsidRDefault="007F3D82" w:rsidP="000F2B17">
      <w:pPr>
        <w:pStyle w:val="1e"/>
        <w:jc w:val="center"/>
      </w:pPr>
      <w:r w:rsidRPr="007F3D82">
        <w:rPr>
          <w:rFonts w:hint="eastAsia"/>
          <w:noProof/>
        </w:rPr>
        <w:drawing>
          <wp:inline distT="0" distB="0" distL="0" distR="0" wp14:anchorId="579C9403" wp14:editId="3AE37E62">
            <wp:extent cx="3736883" cy="14734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62" cy="154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6612" w14:textId="661C0216" w:rsidR="00AF51A9" w:rsidRPr="0006232A" w:rsidRDefault="007F3D82" w:rsidP="00AF51A9">
      <w:pPr>
        <w:pStyle w:val="92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-6 </w:t>
      </w:r>
      <w:r>
        <w:rPr>
          <w:rFonts w:hint="eastAsia"/>
        </w:rPr>
        <w:t>图像训练</w:t>
      </w:r>
    </w:p>
    <w:p w14:paraId="1A6E7284" w14:textId="70D08F20" w:rsidR="00AF51A9" w:rsidRDefault="00AF51A9" w:rsidP="00A949B1">
      <w:pPr>
        <w:pStyle w:val="1e"/>
      </w:pPr>
      <w:bookmarkStart w:id="224" w:name="_Toc108125222"/>
      <w:bookmarkStart w:id="225" w:name="_Toc108125223"/>
      <w:bookmarkStart w:id="226" w:name="_Toc108125224"/>
      <w:bookmarkStart w:id="227" w:name="_Toc108125225"/>
      <w:bookmarkStart w:id="228" w:name="_Toc108125226"/>
      <w:bookmarkStart w:id="229" w:name="_Toc108125227"/>
      <w:bookmarkStart w:id="230" w:name="_Toc108125228"/>
      <w:bookmarkStart w:id="231" w:name="_Toc108125229"/>
      <w:bookmarkStart w:id="232" w:name="_Toc108125230"/>
      <w:bookmarkStart w:id="233" w:name="_Toc108125231"/>
      <w:bookmarkStart w:id="234" w:name="_Toc108125232"/>
      <w:bookmarkStart w:id="235" w:name="_Toc108125233"/>
      <w:bookmarkStart w:id="236" w:name="_Toc108125234"/>
      <w:bookmarkStart w:id="237" w:name="_Toc108125235"/>
      <w:bookmarkStart w:id="238" w:name="_Toc108125236"/>
      <w:bookmarkStart w:id="239" w:name="_Toc108125237"/>
      <w:bookmarkStart w:id="240" w:name="_Toc108125238"/>
      <w:bookmarkStart w:id="241" w:name="_Toc108125239"/>
      <w:bookmarkStart w:id="242" w:name="_Toc108125240"/>
      <w:bookmarkStart w:id="243" w:name="_Toc108125241"/>
      <w:bookmarkStart w:id="244" w:name="_Toc108125242"/>
      <w:bookmarkStart w:id="245" w:name="_Toc108125243"/>
      <w:bookmarkStart w:id="246" w:name="_Toc108125244"/>
      <w:bookmarkStart w:id="247" w:name="_Toc108125245"/>
      <w:bookmarkStart w:id="248" w:name="_Toc108125246"/>
      <w:bookmarkStart w:id="249" w:name="_Toc108125247"/>
      <w:bookmarkStart w:id="250" w:name="_Toc108125248"/>
      <w:bookmarkStart w:id="251" w:name="_Toc108125249"/>
      <w:bookmarkStart w:id="252" w:name="_Toc108125250"/>
      <w:bookmarkStart w:id="253" w:name="_Toc108125251"/>
      <w:bookmarkStart w:id="254" w:name="_Toc108125252"/>
      <w:bookmarkStart w:id="255" w:name="_Toc108125253"/>
      <w:bookmarkStart w:id="256" w:name="_Toc108125254"/>
      <w:bookmarkStart w:id="257" w:name="_Toc108125255"/>
      <w:bookmarkStart w:id="258" w:name="_Toc108125334"/>
      <w:bookmarkStart w:id="259" w:name="_Toc108125335"/>
      <w:bookmarkStart w:id="260" w:name="_Toc108125336"/>
      <w:bookmarkStart w:id="261" w:name="_Toc108125337"/>
      <w:bookmarkStart w:id="262" w:name="_Toc108125338"/>
      <w:bookmarkStart w:id="263" w:name="_Toc108125339"/>
      <w:bookmarkStart w:id="264" w:name="_Toc108125340"/>
      <w:bookmarkStart w:id="265" w:name="_Toc108125341"/>
      <w:bookmarkStart w:id="266" w:name="_Toc108125342"/>
      <w:bookmarkStart w:id="267" w:name="_Toc108125343"/>
      <w:bookmarkStart w:id="268" w:name="_Toc108125344"/>
      <w:bookmarkStart w:id="269" w:name="_Toc108125345"/>
      <w:bookmarkStart w:id="270" w:name="_Toc108125346"/>
      <w:bookmarkStart w:id="271" w:name="_Toc108125347"/>
      <w:bookmarkStart w:id="272" w:name="_Toc108125348"/>
      <w:bookmarkStart w:id="273" w:name="_Toc108125349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r w:rsidRPr="00AF51A9">
        <w:rPr>
          <w:rFonts w:hint="eastAsia"/>
        </w:rPr>
        <w:t>生成卡通头像</w:t>
      </w:r>
    </w:p>
    <w:p w14:paraId="5408D33D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lastRenderedPageBreak/>
        <w:t xml:space="preserve">from 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mindspore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import 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load_checkpoint</w:t>
      </w:r>
      <w:proofErr w:type="spellEnd"/>
    </w:p>
    <w:p w14:paraId="719C9F87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from 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mindvision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import dataset</w:t>
      </w:r>
    </w:p>
    <w:p w14:paraId="20A0EC1D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588EE7EE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dl_path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"./</w:t>
      </w:r>
      <w:proofErr w:type="spellStart"/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netG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"</w:t>
      </w:r>
    </w:p>
    <w:p w14:paraId="7D6475AA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dl_url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= "https://download.mindspore.cn/vision/classification/Generator.ckpt"</w:t>
      </w:r>
    </w:p>
    <w:p w14:paraId="120303A8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18AFF21D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dl = </w:t>
      </w:r>
      <w:proofErr w:type="spellStart"/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dataset.DownLoad</w:t>
      </w:r>
      <w:proofErr w:type="spellEnd"/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()  # 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下载</w:t>
      </w: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Generator.ckpt</w:t>
      </w: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文件</w:t>
      </w:r>
      <w:proofErr w:type="spellEnd"/>
    </w:p>
    <w:p w14:paraId="30E81136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dl.download_</w:t>
      </w:r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url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url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=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dl_url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, path=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dl_path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p w14:paraId="51E913D1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75AA1289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# 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从文件中获取模型参数并加载到网络中</w:t>
      </w:r>
      <w:proofErr w:type="spellEnd"/>
    </w:p>
    <w:p w14:paraId="18961B44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param_dict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load_</w:t>
      </w:r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checkpoint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"./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netG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/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Generator.ckpt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", 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netG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p w14:paraId="51A0BF2B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1ED2A8B1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img64 = 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netG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fixed_noise</w:t>
      </w:r>
      <w:proofErr w:type="spellEnd"/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).transpose</w:t>
      </w:r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(0, 2, 3, 1).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asnumpy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()</w:t>
      </w:r>
    </w:p>
    <w:p w14:paraId="129E6080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fig = </w:t>
      </w:r>
      <w:proofErr w:type="spellStart"/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plt.figure</w:t>
      </w:r>
      <w:proofErr w:type="spellEnd"/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figsize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=(8, 3), dpi=120)</w:t>
      </w:r>
    </w:p>
    <w:p w14:paraId="60E8CBF1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images = []</w:t>
      </w:r>
    </w:p>
    <w:p w14:paraId="5DE4B44A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for 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in </w:t>
      </w:r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range(</w:t>
      </w:r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3):</w:t>
      </w:r>
    </w:p>
    <w:p w14:paraId="29E56F9F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   </w:t>
      </w:r>
      <w:proofErr w:type="spellStart"/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images.append</w:t>
      </w:r>
      <w:proofErr w:type="spellEnd"/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np.concatenate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((img64[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* 8:(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i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+ 1) * 8]), axis=1))</w:t>
      </w:r>
    </w:p>
    <w:p w14:paraId="61F80073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img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 xml:space="preserve"> = </w:t>
      </w:r>
      <w:proofErr w:type="spellStart"/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np.clip</w:t>
      </w:r>
      <w:proofErr w:type="spellEnd"/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np.concatenate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((images[:]), axis=0), 0, 1)</w:t>
      </w:r>
    </w:p>
    <w:p w14:paraId="023625E1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plt.axis</w:t>
      </w:r>
      <w:proofErr w:type="spellEnd"/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("off")</w:t>
      </w:r>
    </w:p>
    <w:p w14:paraId="7257E401" w14:textId="77777777" w:rsidR="00AF51A9" w:rsidRPr="00AF51A9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plt.imshow</w:t>
      </w:r>
      <w:proofErr w:type="spellEnd"/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</w:t>
      </w:r>
      <w:proofErr w:type="spell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img</w:t>
      </w:r>
      <w:proofErr w:type="spell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)</w:t>
      </w:r>
    </w:p>
    <w:p w14:paraId="509571B3" w14:textId="30D2EE35" w:rsidR="00AF51A9" w:rsidRPr="00D37CAA" w:rsidRDefault="00AF51A9" w:rsidP="00AF51A9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proofErr w:type="spellStart"/>
      <w:proofErr w:type="gramStart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plt.show</w:t>
      </w:r>
      <w:proofErr w:type="spellEnd"/>
      <w:proofErr w:type="gramEnd"/>
      <w:r w:rsidRPr="00AF51A9">
        <w:rPr>
          <w:rFonts w:ascii="Huawei Sans" w:hAnsi="Huawei Sans" w:cs="Huawei Sans" w:hint="eastAsia"/>
          <w:sz w:val="18"/>
          <w:szCs w:val="18"/>
          <w:lang w:eastAsia="en-US"/>
        </w:rPr>
        <w:t>()</w:t>
      </w:r>
    </w:p>
    <w:p w14:paraId="0C0FB730" w14:textId="19FB5E59" w:rsidR="00AF51A9" w:rsidRDefault="00AF51A9" w:rsidP="00A949B1">
      <w:pPr>
        <w:pStyle w:val="1e"/>
      </w:pPr>
      <w:r>
        <w:rPr>
          <w:rFonts w:hint="eastAsia"/>
        </w:rPr>
        <w:t>输出：</w:t>
      </w:r>
    </w:p>
    <w:p w14:paraId="5B5F3F18" w14:textId="2FFDF8D8" w:rsidR="00AF51A9" w:rsidRDefault="00AF51A9" w:rsidP="000F2B17">
      <w:pPr>
        <w:pStyle w:val="1e"/>
        <w:jc w:val="center"/>
      </w:pPr>
      <w:r w:rsidRPr="00AF51A9">
        <w:rPr>
          <w:rFonts w:hint="eastAsia"/>
          <w:noProof/>
        </w:rPr>
        <w:drawing>
          <wp:inline distT="0" distB="0" distL="0" distR="0" wp14:anchorId="29934E14" wp14:editId="61A955D6">
            <wp:extent cx="3972291" cy="15662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28" cy="171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491D" w14:textId="445AEF92" w:rsidR="00AF51A9" w:rsidRDefault="00AF51A9" w:rsidP="00AF51A9">
      <w:pPr>
        <w:pStyle w:val="92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-7 </w:t>
      </w:r>
      <w:r>
        <w:rPr>
          <w:rFonts w:hint="eastAsia"/>
        </w:rPr>
        <w:t>卡通头像生成</w:t>
      </w:r>
    </w:p>
    <w:p w14:paraId="51C7CF43" w14:textId="14DF8B5F" w:rsidR="00F42BE4" w:rsidRDefault="00F42BE4" w:rsidP="00F42BE4">
      <w:pPr>
        <w:pStyle w:val="2"/>
        <w:numPr>
          <w:ilvl w:val="0"/>
          <w:numId w:val="0"/>
        </w:numPr>
        <w:ind w:firstLineChars="300" w:firstLine="1080"/>
        <w:rPr>
          <w:lang w:eastAsia="zh-CN"/>
        </w:rPr>
      </w:pPr>
      <w:bookmarkStart w:id="274" w:name="_Toc112175171"/>
      <w:r>
        <w:rPr>
          <w:rFonts w:hint="eastAsia"/>
          <w:lang w:eastAsia="zh-CN"/>
        </w:rPr>
        <w:t>2</w:t>
      </w:r>
      <w:r>
        <w:rPr>
          <w:lang w:eastAsia="zh-CN"/>
        </w:rPr>
        <w:t>.5</w:t>
      </w:r>
      <w:r>
        <w:rPr>
          <w:rFonts w:hint="eastAsia"/>
          <w:lang w:eastAsia="zh-CN"/>
        </w:rPr>
        <w:t>实验总结</w:t>
      </w:r>
      <w:bookmarkEnd w:id="274"/>
    </w:p>
    <w:p w14:paraId="023919AA" w14:textId="3762F779" w:rsidR="00F42BE4" w:rsidRDefault="00F42BE4" w:rsidP="00A949B1">
      <w:pPr>
        <w:pStyle w:val="1e"/>
      </w:pPr>
      <w:r w:rsidRPr="00F42BE4">
        <w:rPr>
          <w:rFonts w:hint="eastAsia"/>
        </w:rPr>
        <w:t>本实验搭建了</w:t>
      </w:r>
      <w:r w:rsidRPr="00F42BE4">
        <w:rPr>
          <w:rFonts w:hint="eastAsia"/>
        </w:rPr>
        <w:t>GAN</w:t>
      </w:r>
      <w:r w:rsidRPr="00F42BE4">
        <w:rPr>
          <w:rFonts w:hint="eastAsia"/>
        </w:rPr>
        <w:t>网络训练模型并进行训练，最终生成卡通图像。</w:t>
      </w:r>
    </w:p>
    <w:p w14:paraId="6ABCBBD0" w14:textId="615AD110" w:rsidR="00344823" w:rsidRDefault="00344823" w:rsidP="00344823">
      <w:pPr>
        <w:pStyle w:val="2"/>
        <w:numPr>
          <w:ilvl w:val="0"/>
          <w:numId w:val="0"/>
        </w:numPr>
        <w:ind w:firstLineChars="300" w:firstLine="1080"/>
        <w:rPr>
          <w:lang w:eastAsia="zh-CN"/>
        </w:rPr>
      </w:pPr>
      <w:bookmarkStart w:id="275" w:name="_Toc112175172"/>
      <w:r>
        <w:rPr>
          <w:lang w:eastAsia="zh-CN"/>
        </w:rPr>
        <w:lastRenderedPageBreak/>
        <w:t xml:space="preserve">2.6 </w:t>
      </w:r>
      <w:r>
        <w:rPr>
          <w:rFonts w:hint="eastAsia"/>
          <w:lang w:eastAsia="zh-CN"/>
        </w:rPr>
        <w:t>实验任务与参考解答</w:t>
      </w:r>
      <w:bookmarkEnd w:id="275"/>
    </w:p>
    <w:p w14:paraId="741347EC" w14:textId="13987009" w:rsidR="00344823" w:rsidRDefault="00344823" w:rsidP="00CB5E44">
      <w:pPr>
        <w:pStyle w:val="30"/>
        <w:ind w:firstLineChars="300" w:firstLine="960"/>
      </w:pPr>
      <w:bookmarkStart w:id="276" w:name="_Toc112175173"/>
      <w:r>
        <w:rPr>
          <w:rFonts w:hint="eastAsia"/>
        </w:rPr>
        <w:t>2</w:t>
      </w:r>
      <w:r>
        <w:t>.6.1</w:t>
      </w:r>
      <w:r>
        <w:rPr>
          <w:rFonts w:hint="eastAsia"/>
        </w:rPr>
        <w:t>生成器模型</w:t>
      </w:r>
      <w:r w:rsidR="00B070B8">
        <w:rPr>
          <w:rFonts w:hint="eastAsia"/>
        </w:rPr>
        <w:t>实验任务</w:t>
      </w:r>
      <w:bookmarkEnd w:id="276"/>
    </w:p>
    <w:p w14:paraId="71B24844" w14:textId="3F11F8D4" w:rsidR="00CB5E44" w:rsidRDefault="00A949B1" w:rsidP="00E8188B">
      <w:pPr>
        <w:pStyle w:val="40"/>
        <w:ind w:left="0" w:firstLineChars="400" w:firstLine="1120"/>
      </w:pPr>
      <w:bookmarkStart w:id="277" w:name="_Hlk112173275"/>
      <w:r w:rsidRPr="00A949B1">
        <w:rPr>
          <w:rFonts w:hint="eastAsia"/>
        </w:rPr>
        <w:t>2</w:t>
      </w:r>
      <w:r w:rsidRPr="00A949B1">
        <w:t>.</w:t>
      </w:r>
      <w:r w:rsidRPr="00A949B1">
        <w:rPr>
          <w:rFonts w:hint="eastAsia"/>
        </w:rPr>
        <w:t>6</w:t>
      </w:r>
      <w:r w:rsidRPr="00A949B1">
        <w:t xml:space="preserve">.1.1 </w:t>
      </w:r>
      <w:r w:rsidRPr="00A949B1">
        <w:rPr>
          <w:rFonts w:hint="eastAsia"/>
        </w:rPr>
        <w:t>实验任务</w:t>
      </w:r>
    </w:p>
    <w:p w14:paraId="2F83B9EE" w14:textId="79C551FA" w:rsidR="00A949B1" w:rsidRDefault="00A949B1" w:rsidP="00A949B1">
      <w:pPr>
        <w:pStyle w:val="4a"/>
      </w:pPr>
      <w:bookmarkStart w:id="278" w:name="_Hlk112174525"/>
      <w:bookmarkEnd w:id="277"/>
      <w:r>
        <w:rPr>
          <w:rFonts w:hint="eastAsia"/>
        </w:rPr>
        <w:t>利用图像反卷积构建生成器神经网络，网络包括</w:t>
      </w:r>
      <w:r w:rsidR="00CD2535">
        <w:t>5</w:t>
      </w:r>
      <w:r w:rsidR="00A25198">
        <w:rPr>
          <w:rFonts w:hint="eastAsia"/>
        </w:rPr>
        <w:t>个反卷积层，</w:t>
      </w:r>
      <w:r w:rsidR="00CD2535">
        <w:t>4</w:t>
      </w:r>
      <w:r w:rsidR="00E8188B">
        <w:rPr>
          <w:rFonts w:hint="eastAsia"/>
        </w:rPr>
        <w:t>个</w:t>
      </w:r>
      <w:proofErr w:type="spellStart"/>
      <w:r w:rsidR="00E8188B">
        <w:rPr>
          <w:rFonts w:hint="eastAsia"/>
        </w:rPr>
        <w:t>Relu</w:t>
      </w:r>
      <w:proofErr w:type="spellEnd"/>
      <w:r w:rsidR="00E8188B">
        <w:rPr>
          <w:rFonts w:hint="eastAsia"/>
        </w:rPr>
        <w:t>(</w:t>
      </w:r>
      <w:r w:rsidR="00E8188B">
        <w:t>)</w:t>
      </w:r>
      <w:r w:rsidR="00E8188B">
        <w:rPr>
          <w:rFonts w:hint="eastAsia"/>
        </w:rPr>
        <w:t>激活函数</w:t>
      </w:r>
      <w:r w:rsidR="00CD2535">
        <w:rPr>
          <w:rFonts w:hint="eastAsia"/>
        </w:rPr>
        <w:t>。最后以</w:t>
      </w:r>
      <w:r w:rsidR="00CD2535">
        <w:rPr>
          <w:rFonts w:hint="eastAsia"/>
        </w:rPr>
        <w:t>1</w:t>
      </w:r>
      <w:r w:rsidR="00CD2535">
        <w:rPr>
          <w:rFonts w:hint="eastAsia"/>
        </w:rPr>
        <w:t>个</w:t>
      </w:r>
      <w:r w:rsidR="00CD2535">
        <w:rPr>
          <w:rFonts w:hint="eastAsia"/>
        </w:rPr>
        <w:t>Tanh(</w:t>
      </w:r>
      <w:r w:rsidR="00CD2535">
        <w:t>)</w:t>
      </w:r>
      <w:r w:rsidR="00CD2535">
        <w:rPr>
          <w:rFonts w:hint="eastAsia"/>
        </w:rPr>
        <w:t>激活函数作为输出</w:t>
      </w:r>
      <w:r w:rsidR="00A25198">
        <w:rPr>
          <w:rFonts w:hint="eastAsia"/>
        </w:rPr>
        <w:t>，最终生成</w:t>
      </w:r>
      <w:r w:rsidR="00330047">
        <w:t>144</w:t>
      </w:r>
      <w:r w:rsidR="00A25198">
        <w:rPr>
          <w:rFonts w:hint="eastAsia"/>
        </w:rPr>
        <w:t>维图像。</w:t>
      </w:r>
    </w:p>
    <w:bookmarkEnd w:id="278"/>
    <w:p w14:paraId="3155B5FD" w14:textId="68ECCB51" w:rsidR="001F1970" w:rsidRDefault="001F1970" w:rsidP="00E8188B">
      <w:pPr>
        <w:pStyle w:val="40"/>
      </w:pPr>
      <w:r w:rsidRPr="00A949B1">
        <w:rPr>
          <w:rFonts w:hint="eastAsia"/>
        </w:rPr>
        <w:t>2</w:t>
      </w:r>
      <w:r w:rsidRPr="00A949B1">
        <w:t>.</w:t>
      </w:r>
      <w:r w:rsidRPr="00A949B1">
        <w:rPr>
          <w:rFonts w:hint="eastAsia"/>
        </w:rPr>
        <w:t>6</w:t>
      </w:r>
      <w:r w:rsidRPr="00A949B1">
        <w:t>.1.</w:t>
      </w:r>
      <w:r>
        <w:t>2</w:t>
      </w:r>
      <w:r w:rsidRPr="00A949B1">
        <w:t xml:space="preserve"> </w:t>
      </w:r>
      <w:r w:rsidR="000F37CC">
        <w:rPr>
          <w:rFonts w:hint="eastAsia"/>
        </w:rPr>
        <w:t>参考解答</w:t>
      </w:r>
    </w:p>
    <w:p w14:paraId="2A4AADFF" w14:textId="0A2B1E6B" w:rsidR="00330047" w:rsidRDefault="00330047" w:rsidP="00330047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from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mindspore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import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</w:t>
      </w:r>
      <w:proofErr w:type="spellEnd"/>
    </w:p>
    <w:p w14:paraId="79C0067D" w14:textId="77777777" w:rsidR="00330047" w:rsidRDefault="00330047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624A061B" w14:textId="0E01E522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>class Generator(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nn.Cell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4CD92C39" w14:textId="77777777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</w:rPr>
        <w:t xml:space="preserve">    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>def __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__(self):</w:t>
      </w:r>
    </w:p>
    <w:p w14:paraId="42826E8F" w14:textId="77777777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super(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Generator, self).__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__()</w:t>
      </w:r>
    </w:p>
    <w:p w14:paraId="20D83459" w14:textId="77777777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nn.SequentialCell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</w:t>
      </w:r>
    </w:p>
    <w:p w14:paraId="0A491441" w14:textId="511A51E8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</w:t>
      </w:r>
      <w:bookmarkStart w:id="279" w:name="_Hlk112174985"/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r w:rsidR="00330047">
        <w:rPr>
          <w:rFonts w:ascii="Huawei Sans" w:hAnsi="Huawei Sans" w:cs="Huawei Sans"/>
          <w:sz w:val="18"/>
          <w:szCs w:val="18"/>
          <w:lang w:eastAsia="en-US"/>
        </w:rPr>
        <w:t>3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r w:rsidR="00E06121">
        <w:rPr>
          <w:rFonts w:ascii="Huawei Sans" w:hAnsi="Huawei Sans" w:cs="Huawei Sans"/>
          <w:sz w:val="18"/>
          <w:szCs w:val="18"/>
          <w:lang w:eastAsia="en-US"/>
        </w:rPr>
        <w:t>6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4, 1, 0))</w:t>
      </w:r>
    </w:p>
    <w:p w14:paraId="10E09D84" w14:textId="7A3CD9BD" w:rsidR="00CD2535" w:rsidRDefault="00CD2535" w:rsidP="00330047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bookmarkEnd w:id="279"/>
    <w:p w14:paraId="6D500B76" w14:textId="17E3AEF4" w:rsidR="00E06121" w:rsidRPr="0006232A" w:rsidRDefault="00E06121" w:rsidP="00E0612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</w:t>
      </w:r>
      <w:r>
        <w:rPr>
          <w:rFonts w:ascii="Huawei Sans" w:hAnsi="Huawei Sans" w:cs="Huawei Sans"/>
          <w:sz w:val="18"/>
          <w:szCs w:val="18"/>
          <w:lang w:eastAsia="en-US"/>
        </w:rPr>
        <w:t xml:space="preserve">      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r>
        <w:rPr>
          <w:rFonts w:ascii="Huawei Sans" w:hAnsi="Huawei Sans" w:cs="Huawei Sans"/>
          <w:sz w:val="18"/>
          <w:szCs w:val="18"/>
          <w:lang w:eastAsia="en-US"/>
        </w:rPr>
        <w:t>6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r>
        <w:rPr>
          <w:rFonts w:ascii="Huawei Sans" w:hAnsi="Huawei Sans" w:cs="Huawei Sans"/>
          <w:sz w:val="18"/>
          <w:szCs w:val="18"/>
          <w:lang w:eastAsia="en-US"/>
        </w:rPr>
        <w:t>18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4, 1, 0))</w:t>
      </w:r>
    </w:p>
    <w:p w14:paraId="0B7A1C2D" w14:textId="39B3FE4F" w:rsidR="00E06121" w:rsidRPr="0006232A" w:rsidRDefault="00E06121" w:rsidP="00E0612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7DACF5EF" w14:textId="0A8FA633" w:rsidR="00CD2535" w:rsidRPr="0006232A" w:rsidRDefault="00CD2535" w:rsidP="00330047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r w:rsidR="00330047">
        <w:rPr>
          <w:rFonts w:ascii="Huawei Sans" w:hAnsi="Huawei Sans" w:cs="Huawei Sans"/>
          <w:sz w:val="18"/>
          <w:szCs w:val="18"/>
          <w:lang w:eastAsia="en-US"/>
        </w:rPr>
        <w:t>18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r w:rsidR="00330047">
        <w:rPr>
          <w:rFonts w:ascii="Huawei Sans" w:hAnsi="Huawei Sans" w:cs="Huawei Sans"/>
          <w:sz w:val="18"/>
          <w:szCs w:val="18"/>
          <w:lang w:eastAsia="en-US"/>
        </w:rPr>
        <w:t>36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>, 4, 2, 1))</w:t>
      </w:r>
    </w:p>
    <w:p w14:paraId="6F63CC68" w14:textId="77777777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04DB99A6" w14:textId="04A52062" w:rsidR="00CD2535" w:rsidRPr="0006232A" w:rsidRDefault="00CD2535" w:rsidP="00330047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r w:rsidR="00330047">
        <w:rPr>
          <w:rFonts w:ascii="Huawei Sans" w:hAnsi="Huawei Sans" w:cs="Huawei Sans"/>
          <w:sz w:val="18"/>
          <w:szCs w:val="18"/>
          <w:lang w:eastAsia="en-US"/>
        </w:rPr>
        <w:t>36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r w:rsidR="00330047">
        <w:rPr>
          <w:rFonts w:ascii="Huawei Sans" w:hAnsi="Huawei Sans" w:cs="Huawei Sans"/>
          <w:sz w:val="18"/>
          <w:szCs w:val="18"/>
          <w:lang w:eastAsia="en-US"/>
        </w:rPr>
        <w:t>72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>, 4, 2, 1))</w:t>
      </w:r>
    </w:p>
    <w:p w14:paraId="77A22E66" w14:textId="77777777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nn.ReLU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23DAE8A1" w14:textId="063CD575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conv_t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r w:rsidR="00330047">
        <w:rPr>
          <w:rFonts w:ascii="Huawei Sans" w:hAnsi="Huawei Sans" w:cs="Huawei Sans"/>
          <w:sz w:val="18"/>
          <w:szCs w:val="18"/>
          <w:lang w:eastAsia="en-US"/>
        </w:rPr>
        <w:t>72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r w:rsidR="00330047">
        <w:rPr>
          <w:rFonts w:ascii="Huawei Sans" w:hAnsi="Huawei Sans" w:cs="Huawei Sans"/>
          <w:sz w:val="18"/>
          <w:szCs w:val="18"/>
          <w:lang w:eastAsia="en-US"/>
        </w:rPr>
        <w:t>144</w:t>
      </w:r>
      <w:r w:rsidRPr="0006232A">
        <w:rPr>
          <w:rFonts w:ascii="Huawei Sans" w:hAnsi="Huawei Sans" w:cs="Huawei Sans"/>
          <w:sz w:val="18"/>
          <w:szCs w:val="18"/>
          <w:lang w:eastAsia="en-US"/>
        </w:rPr>
        <w:t>, 4, 2, 1))</w:t>
      </w:r>
    </w:p>
    <w:p w14:paraId="201B3FC8" w14:textId="77777777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06232A">
        <w:rPr>
          <w:rFonts w:ascii="Huawei Sans" w:hAnsi="Huawei Sans" w:cs="Huawei Sans"/>
          <w:sz w:val="18"/>
          <w:szCs w:val="18"/>
          <w:lang w:eastAsia="en-US"/>
        </w:rPr>
        <w:t>nn.Tanh</w:t>
      </w:r>
      <w:proofErr w:type="spellEnd"/>
      <w:r w:rsidRPr="0006232A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506AA695" w14:textId="77777777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2685948C" w14:textId="77777777" w:rsidR="00CD2535" w:rsidRPr="0006232A" w:rsidRDefault="00CD2535" w:rsidP="00CD2535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def </w:t>
      </w:r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construct(</w:t>
      </w:r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self, x):</w:t>
      </w:r>
    </w:p>
    <w:p w14:paraId="61139EFA" w14:textId="333A9AA1" w:rsidR="00E8188B" w:rsidRPr="00D37CAA" w:rsidRDefault="00CD2535" w:rsidP="00330047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     return </w:t>
      </w:r>
      <w:proofErr w:type="spellStart"/>
      <w:proofErr w:type="gramStart"/>
      <w:r w:rsidRPr="0006232A">
        <w:rPr>
          <w:rFonts w:ascii="Huawei Sans" w:hAnsi="Huawei Sans" w:cs="Huawei Sans"/>
          <w:sz w:val="18"/>
          <w:szCs w:val="18"/>
          <w:lang w:eastAsia="en-US"/>
        </w:rPr>
        <w:t>self.generator</w:t>
      </w:r>
      <w:proofErr w:type="spellEnd"/>
      <w:proofErr w:type="gramEnd"/>
      <w:r w:rsidRPr="0006232A">
        <w:rPr>
          <w:rFonts w:ascii="Huawei Sans" w:hAnsi="Huawei Sans" w:cs="Huawei Sans"/>
          <w:sz w:val="18"/>
          <w:szCs w:val="18"/>
          <w:lang w:eastAsia="en-US"/>
        </w:rPr>
        <w:t>(x)</w:t>
      </w:r>
    </w:p>
    <w:p w14:paraId="6B944639" w14:textId="63FDBDD1" w:rsidR="001F1970" w:rsidRDefault="00B070B8" w:rsidP="00B070B8">
      <w:pPr>
        <w:pStyle w:val="30"/>
      </w:pPr>
      <w:r>
        <w:rPr>
          <w:rFonts w:hint="eastAsia"/>
        </w:rPr>
        <w:t xml:space="preserve"> </w:t>
      </w:r>
      <w:r>
        <w:t xml:space="preserve">              </w:t>
      </w:r>
      <w:bookmarkStart w:id="280" w:name="_Toc112175174"/>
      <w:r>
        <w:t xml:space="preserve">2.6.2 </w:t>
      </w:r>
      <w:r>
        <w:rPr>
          <w:rFonts w:hint="eastAsia"/>
        </w:rPr>
        <w:t>判别器模型实验任务</w:t>
      </w:r>
      <w:bookmarkEnd w:id="280"/>
    </w:p>
    <w:p w14:paraId="1867E148" w14:textId="4F99649F" w:rsidR="00B070B8" w:rsidRDefault="00B070B8" w:rsidP="00B070B8">
      <w:pPr>
        <w:pStyle w:val="40"/>
      </w:pPr>
      <w:r>
        <w:rPr>
          <w:rFonts w:hint="eastAsia"/>
        </w:rPr>
        <w:t>2</w:t>
      </w:r>
      <w:r>
        <w:t>.6.2.1</w:t>
      </w:r>
      <w:r>
        <w:rPr>
          <w:rFonts w:hint="eastAsia"/>
        </w:rPr>
        <w:t>实验任务</w:t>
      </w:r>
    </w:p>
    <w:p w14:paraId="7A72A9FC" w14:textId="762AE40F" w:rsidR="00B070B8" w:rsidRDefault="00B070B8" w:rsidP="00B070B8">
      <w:pPr>
        <w:pStyle w:val="4a"/>
      </w:pPr>
      <w:r>
        <w:rPr>
          <w:rFonts w:hint="eastAsia"/>
        </w:rPr>
        <w:t>利用图像卷积构建</w:t>
      </w:r>
      <w:proofErr w:type="gramStart"/>
      <w:r w:rsidR="00E26A70">
        <w:rPr>
          <w:rFonts w:hint="eastAsia"/>
        </w:rPr>
        <w:t>判别</w:t>
      </w:r>
      <w:r>
        <w:rPr>
          <w:rFonts w:hint="eastAsia"/>
        </w:rPr>
        <w:t>器</w:t>
      </w:r>
      <w:proofErr w:type="gramEnd"/>
      <w:r>
        <w:rPr>
          <w:rFonts w:hint="eastAsia"/>
        </w:rPr>
        <w:t>神经网络，网络包括</w:t>
      </w:r>
      <w:r>
        <w:t>5</w:t>
      </w:r>
      <w:r>
        <w:rPr>
          <w:rFonts w:hint="eastAsia"/>
        </w:rPr>
        <w:t>个卷积层，</w:t>
      </w:r>
      <w:r>
        <w:t>4</w:t>
      </w:r>
      <w:r>
        <w:rPr>
          <w:rFonts w:hint="eastAsia"/>
        </w:rPr>
        <w:t>个</w:t>
      </w:r>
      <w:proofErr w:type="spellStart"/>
      <w:r w:rsidR="00E26A70">
        <w:rPr>
          <w:rFonts w:hint="eastAsia"/>
        </w:rPr>
        <w:t>Leak</w:t>
      </w:r>
      <w:r>
        <w:rPr>
          <w:rFonts w:hint="eastAsia"/>
        </w:rPr>
        <w:t>Relu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激活函数。最后以</w:t>
      </w:r>
      <w:r>
        <w:rPr>
          <w:rFonts w:hint="eastAsia"/>
        </w:rPr>
        <w:t>1</w:t>
      </w:r>
      <w:r>
        <w:rPr>
          <w:rFonts w:hint="eastAsia"/>
        </w:rPr>
        <w:t>个</w:t>
      </w:r>
      <w:proofErr w:type="spellStart"/>
      <w:r w:rsidR="00E26A70">
        <w:rPr>
          <w:rFonts w:hint="eastAsia"/>
        </w:rPr>
        <w:t>SIgmoid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激活函数作为输出</w:t>
      </w:r>
      <w:r w:rsidR="00E26A70">
        <w:rPr>
          <w:rFonts w:hint="eastAsia"/>
        </w:rPr>
        <w:t>，得到</w:t>
      </w:r>
      <w:r w:rsidR="00E26A70">
        <w:rPr>
          <w:rFonts w:hint="eastAsia"/>
        </w:rPr>
        <w:t>1</w:t>
      </w:r>
      <w:r w:rsidR="00E26A70">
        <w:rPr>
          <w:rFonts w:hint="eastAsia"/>
        </w:rPr>
        <w:t>维判别概率。</w:t>
      </w:r>
    </w:p>
    <w:p w14:paraId="4AB5FE01" w14:textId="5FB7C8F5" w:rsidR="00B070B8" w:rsidRDefault="00B070B8" w:rsidP="00B070B8">
      <w:pPr>
        <w:pStyle w:val="40"/>
      </w:pPr>
      <w:r>
        <w:rPr>
          <w:rFonts w:hint="eastAsia"/>
        </w:rPr>
        <w:t>2</w:t>
      </w:r>
      <w:r>
        <w:t xml:space="preserve">.6.2.2 </w:t>
      </w:r>
      <w:r>
        <w:rPr>
          <w:rFonts w:hint="eastAsia"/>
        </w:rPr>
        <w:t>参考答案</w:t>
      </w:r>
    </w:p>
    <w:p w14:paraId="7BAB4774" w14:textId="2F8FAF11" w:rsidR="0089169E" w:rsidRDefault="00B070B8" w:rsidP="0089169E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</w:t>
      </w:r>
      <w:r w:rsidR="0089169E" w:rsidRPr="0006232A">
        <w:rPr>
          <w:rFonts w:ascii="Huawei Sans" w:hAnsi="Huawei Sans" w:cs="Huawei Sans"/>
          <w:sz w:val="18"/>
          <w:szCs w:val="18"/>
          <w:lang w:eastAsia="en-US"/>
        </w:rPr>
        <w:t xml:space="preserve">from </w:t>
      </w:r>
      <w:proofErr w:type="spellStart"/>
      <w:r w:rsidR="0089169E" w:rsidRPr="0006232A">
        <w:rPr>
          <w:rFonts w:ascii="Huawei Sans" w:hAnsi="Huawei Sans" w:cs="Huawei Sans"/>
          <w:sz w:val="18"/>
          <w:szCs w:val="18"/>
          <w:lang w:eastAsia="en-US"/>
        </w:rPr>
        <w:t>mindspore</w:t>
      </w:r>
      <w:proofErr w:type="spellEnd"/>
      <w:r w:rsidR="0089169E" w:rsidRPr="0006232A">
        <w:rPr>
          <w:rFonts w:ascii="Huawei Sans" w:hAnsi="Huawei Sans" w:cs="Huawei Sans"/>
          <w:sz w:val="18"/>
          <w:szCs w:val="18"/>
          <w:lang w:eastAsia="en-US"/>
        </w:rPr>
        <w:t xml:space="preserve"> import </w:t>
      </w:r>
      <w:proofErr w:type="spellStart"/>
      <w:r w:rsidR="0089169E" w:rsidRPr="0006232A">
        <w:rPr>
          <w:rFonts w:ascii="Huawei Sans" w:hAnsi="Huawei Sans" w:cs="Huawei Sans"/>
          <w:sz w:val="18"/>
          <w:szCs w:val="18"/>
          <w:lang w:eastAsia="en-US"/>
        </w:rPr>
        <w:t>nn</w:t>
      </w:r>
      <w:proofErr w:type="spellEnd"/>
    </w:p>
    <w:p w14:paraId="7AFD5883" w14:textId="77777777" w:rsidR="0089169E" w:rsidRDefault="0089169E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10990BF3" w14:textId="74E11C08" w:rsidR="00E26A70" w:rsidRPr="00295C40" w:rsidRDefault="00B070B8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06232A">
        <w:rPr>
          <w:rFonts w:ascii="Huawei Sans" w:hAnsi="Huawei Sans" w:cs="Huawei Sans"/>
          <w:sz w:val="18"/>
          <w:szCs w:val="18"/>
          <w:lang w:eastAsia="en-US"/>
        </w:rPr>
        <w:t xml:space="preserve">   </w:t>
      </w:r>
      <w:r w:rsidR="00E26A70" w:rsidRPr="00295C40">
        <w:rPr>
          <w:rFonts w:ascii="Huawei Sans" w:hAnsi="Huawei Sans" w:cs="Huawei Sans"/>
          <w:sz w:val="18"/>
          <w:szCs w:val="18"/>
          <w:lang w:eastAsia="en-US"/>
        </w:rPr>
        <w:t>class Discriminator(</w:t>
      </w:r>
      <w:proofErr w:type="spellStart"/>
      <w:proofErr w:type="gramStart"/>
      <w:r w:rsidR="00E26A70" w:rsidRPr="00295C40">
        <w:rPr>
          <w:rFonts w:ascii="Huawei Sans" w:hAnsi="Huawei Sans" w:cs="Huawei Sans"/>
          <w:sz w:val="18"/>
          <w:szCs w:val="18"/>
          <w:lang w:eastAsia="en-US"/>
        </w:rPr>
        <w:t>nn.Cell</w:t>
      </w:r>
      <w:proofErr w:type="spellEnd"/>
      <w:proofErr w:type="gramEnd"/>
      <w:r w:rsidR="00E26A70" w:rsidRPr="00295C40">
        <w:rPr>
          <w:rFonts w:ascii="Huawei Sans" w:hAnsi="Huawei Sans" w:cs="Huawei Sans"/>
          <w:sz w:val="18"/>
          <w:szCs w:val="18"/>
          <w:lang w:eastAsia="en-US"/>
        </w:rPr>
        <w:t>):</w:t>
      </w:r>
    </w:p>
    <w:p w14:paraId="0440FFA1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def __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__(self):</w:t>
      </w:r>
    </w:p>
    <w:p w14:paraId="4C9B75C4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super(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Discriminator, self).__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init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__()</w:t>
      </w:r>
    </w:p>
    <w:p w14:paraId="0301B57A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spellEnd"/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= 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nn.SequentialCell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()</w:t>
      </w:r>
    </w:p>
    <w:p w14:paraId="739BB18E" w14:textId="6F2CC81A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lastRenderedPageBreak/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r>
        <w:rPr>
          <w:rFonts w:ascii="Huawei Sans" w:hAnsi="Huawei Sans" w:cs="Huawei Sans"/>
          <w:sz w:val="18"/>
          <w:szCs w:val="18"/>
          <w:lang w:eastAsia="en-US"/>
        </w:rPr>
        <w:t>144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r>
        <w:rPr>
          <w:rFonts w:ascii="Huawei Sans" w:hAnsi="Huawei Sans" w:cs="Huawei Sans"/>
          <w:sz w:val="18"/>
          <w:szCs w:val="18"/>
          <w:lang w:eastAsia="en-US"/>
        </w:rPr>
        <w:t>72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>, 4, 2, 1))</w:t>
      </w:r>
    </w:p>
    <w:p w14:paraId="36F7832F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(0.2))</w:t>
      </w:r>
    </w:p>
    <w:p w14:paraId="0499A557" w14:textId="0B01A75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r>
        <w:rPr>
          <w:rFonts w:ascii="Huawei Sans" w:hAnsi="Huawei Sans" w:cs="Huawei Sans"/>
          <w:sz w:val="18"/>
          <w:szCs w:val="18"/>
          <w:lang w:eastAsia="en-US"/>
        </w:rPr>
        <w:t>72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r>
        <w:rPr>
          <w:rFonts w:ascii="Huawei Sans" w:hAnsi="Huawei Sans" w:cs="Huawei Sans"/>
          <w:sz w:val="18"/>
          <w:szCs w:val="18"/>
          <w:lang w:eastAsia="en-US"/>
        </w:rPr>
        <w:t>36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>, 4, 2, 1))</w:t>
      </w:r>
    </w:p>
    <w:p w14:paraId="1568BA39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(0.2))</w:t>
      </w:r>
    </w:p>
    <w:p w14:paraId="00C4BEA7" w14:textId="392D44DD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r>
        <w:rPr>
          <w:rFonts w:ascii="Huawei Sans" w:hAnsi="Huawei Sans" w:cs="Huawei Sans"/>
          <w:sz w:val="18"/>
          <w:szCs w:val="18"/>
          <w:lang w:eastAsia="en-US"/>
        </w:rPr>
        <w:t>36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r>
        <w:rPr>
          <w:rFonts w:ascii="Huawei Sans" w:hAnsi="Huawei Sans" w:cs="Huawei Sans"/>
          <w:sz w:val="18"/>
          <w:szCs w:val="18"/>
          <w:lang w:eastAsia="en-US"/>
        </w:rPr>
        <w:t>18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>, 4, 2, 1))</w:t>
      </w:r>
    </w:p>
    <w:p w14:paraId="16D2CAF0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(0.2))</w:t>
      </w:r>
    </w:p>
    <w:p w14:paraId="755F56AE" w14:textId="3654DAA3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r>
        <w:rPr>
          <w:rFonts w:ascii="Huawei Sans" w:hAnsi="Huawei Sans" w:cs="Huawei Sans"/>
          <w:sz w:val="18"/>
          <w:szCs w:val="18"/>
          <w:lang w:eastAsia="en-US"/>
        </w:rPr>
        <w:t>18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, </w:t>
      </w:r>
      <w:r w:rsidR="00E06121">
        <w:rPr>
          <w:rFonts w:ascii="Huawei Sans" w:hAnsi="Huawei Sans" w:cs="Huawei Sans"/>
          <w:sz w:val="18"/>
          <w:szCs w:val="18"/>
          <w:lang w:eastAsia="en-US"/>
        </w:rPr>
        <w:t>3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4, 2, 1))</w:t>
      </w:r>
    </w:p>
    <w:p w14:paraId="658D3DAB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nn.LeakyReLU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(0.2))</w:t>
      </w:r>
    </w:p>
    <w:p w14:paraId="7683B34B" w14:textId="3BFAA9AF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(conv(</w:t>
      </w:r>
      <w:r w:rsidR="00E06121">
        <w:rPr>
          <w:rFonts w:ascii="Huawei Sans" w:hAnsi="Huawei Sans" w:cs="Huawei Sans"/>
          <w:sz w:val="18"/>
          <w:szCs w:val="18"/>
          <w:lang w:eastAsia="en-US"/>
        </w:rPr>
        <w:t>3</w:t>
      </w:r>
      <w:r w:rsidRPr="00295C40">
        <w:rPr>
          <w:rFonts w:ascii="Huawei Sans" w:hAnsi="Huawei Sans" w:cs="Huawei Sans"/>
          <w:sz w:val="18"/>
          <w:szCs w:val="18"/>
          <w:lang w:eastAsia="en-US"/>
        </w:rPr>
        <w:t>, 1, 4, 1))</w:t>
      </w:r>
    </w:p>
    <w:p w14:paraId="35822CD9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.append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</w:t>
      </w:r>
      <w:proofErr w:type="spellStart"/>
      <w:r w:rsidRPr="00295C40">
        <w:rPr>
          <w:rFonts w:ascii="Huawei Sans" w:hAnsi="Huawei Sans" w:cs="Huawei Sans"/>
          <w:sz w:val="18"/>
          <w:szCs w:val="18"/>
          <w:lang w:eastAsia="en-US"/>
        </w:rPr>
        <w:t>nn.Sigmoid</w:t>
      </w:r>
      <w:proofErr w:type="spellEnd"/>
      <w:r w:rsidRPr="00295C40">
        <w:rPr>
          <w:rFonts w:ascii="Huawei Sans" w:hAnsi="Huawei Sans" w:cs="Huawei Sans"/>
          <w:sz w:val="18"/>
          <w:szCs w:val="18"/>
          <w:lang w:eastAsia="en-US"/>
        </w:rPr>
        <w:t>())</w:t>
      </w:r>
    </w:p>
    <w:p w14:paraId="5DFF4A2F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</w:p>
    <w:p w14:paraId="25CDE69C" w14:textId="77777777" w:rsidR="00E26A70" w:rsidRPr="00295C40" w:rsidRDefault="00E26A70" w:rsidP="00E26A70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def </w:t>
      </w:r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construct(</w:t>
      </w:r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self, x):</w:t>
      </w:r>
    </w:p>
    <w:p w14:paraId="28A547FB" w14:textId="07DF7AD4" w:rsidR="00B070B8" w:rsidRPr="00E06121" w:rsidRDefault="00E26A70" w:rsidP="00E0612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D9D9D9" w:themeFill="background1" w:themeFillShade="D9"/>
        <w:spacing w:before="40" w:after="40"/>
        <w:ind w:left="1021"/>
        <w:rPr>
          <w:rFonts w:ascii="Huawei Sans" w:hAnsi="Huawei Sans" w:cs="Huawei Sans"/>
          <w:sz w:val="18"/>
          <w:szCs w:val="18"/>
          <w:lang w:eastAsia="en-US"/>
        </w:rPr>
      </w:pPr>
      <w:r w:rsidRPr="00295C40">
        <w:rPr>
          <w:rFonts w:ascii="Huawei Sans" w:hAnsi="Huawei Sans" w:cs="Huawei Sans"/>
          <w:sz w:val="18"/>
          <w:szCs w:val="18"/>
          <w:lang w:eastAsia="en-US"/>
        </w:rPr>
        <w:t xml:space="preserve">        return </w:t>
      </w:r>
      <w:proofErr w:type="spellStart"/>
      <w:proofErr w:type="gramStart"/>
      <w:r w:rsidRPr="00295C40">
        <w:rPr>
          <w:rFonts w:ascii="Huawei Sans" w:hAnsi="Huawei Sans" w:cs="Huawei Sans"/>
          <w:sz w:val="18"/>
          <w:szCs w:val="18"/>
          <w:lang w:eastAsia="en-US"/>
        </w:rPr>
        <w:t>self.discriminator</w:t>
      </w:r>
      <w:proofErr w:type="spellEnd"/>
      <w:proofErr w:type="gramEnd"/>
      <w:r w:rsidRPr="00295C40">
        <w:rPr>
          <w:rFonts w:ascii="Huawei Sans" w:hAnsi="Huawei Sans" w:cs="Huawei Sans"/>
          <w:sz w:val="18"/>
          <w:szCs w:val="18"/>
          <w:lang w:eastAsia="en-US"/>
        </w:rPr>
        <w:t>(x)</w:t>
      </w:r>
    </w:p>
    <w:sectPr w:rsidR="00B070B8" w:rsidRPr="00E06121" w:rsidSect="00033B54">
      <w:headerReference w:type="default" r:id="rId2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rgValue="AgA5AC4A/lZHcgdomJg="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5AC4A/lZHcg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5AC4A/lZHcgdomJg=" wne:acdName="acd13" wne:fciIndexBasedOn="0065"/>
    <wne:acd wne:argValue="AgA5AC4A/lZHcgdomJg=" wne:acdName="acd14" wne:fciIndexBasedOn="0065"/>
    <wne:acd wne:argValue="AgA5AC4A/lZHcgdomJg=" wne:acdName="acd15" wne:fciIndexBasedOn="0065"/>
    <wne:acd wne:argValue="AgA5AC4A/lZHcgdomJg=" wne:acdName="acd16" wne:fciIndexBasedOn="0065"/>
    <wne:acd wne:argValue="AgA5AC4A/lZHcgdomJg=" wne:acdName="acd17" wne:fciIndexBasedOn="0065"/>
    <wne:acd wne:argValue="AgA5AC4A/lZHcgdomJg=" wne:acdName="acd18" wne:fciIndexBasedOn="0065"/>
    <wne:acd wne:argValue="AgA5AC4A/lZHcgdomJg=" wne:acdName="acd19" wne:fciIndexBasedOn="0065"/>
    <wne:acd wne:argValue="AgA5AC4A/lZHcgdomJg=" wne:acdName="acd20" wne:fciIndexBasedOn="0065"/>
    <wne:acd wne:argValue="AgA5AC4A/lZHcgdomJg="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4261D" w14:textId="77777777" w:rsidR="006A16C4" w:rsidRDefault="006A16C4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C52D40C" w14:textId="77777777" w:rsidR="006A16C4" w:rsidRDefault="006A16C4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FrutigerNext LT Regular">
    <w:altName w:val="Calibri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Console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3C9C4" w14:textId="77777777" w:rsidR="006A16C4" w:rsidRDefault="006A16C4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50BFEA6" w14:textId="77777777" w:rsidR="006A16C4" w:rsidRDefault="006A16C4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05FE" w14:textId="77777777" w:rsidR="0091532B" w:rsidRPr="00A01CBE" w:rsidRDefault="0091532B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66CDBE1C" w14:textId="77777777" w:rsidR="0091532B" w:rsidRPr="00A01CBE" w:rsidRDefault="0091532B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91532B" w:rsidRPr="00A01CBE" w14:paraId="68325900" w14:textId="77777777" w:rsidTr="00A01CBE">
      <w:trPr>
        <w:cantSplit/>
        <w:trHeight w:hRule="exact" w:val="738"/>
      </w:trPr>
      <w:tc>
        <w:tcPr>
          <w:tcW w:w="1134" w:type="dxa"/>
        </w:tcPr>
        <w:p w14:paraId="7E031408" w14:textId="77777777" w:rsidR="0091532B" w:rsidRPr="00A01CBE" w:rsidRDefault="0091532B" w:rsidP="00A01CBE">
          <w:pPr>
            <w:keepNext/>
            <w:topLinePunct w:val="0"/>
            <w:autoSpaceDE w:val="0"/>
            <w:autoSpaceDN w:val="0"/>
            <w:spacing w:before="0" w:after="0" w:line="360" w:lineRule="auto"/>
            <w:ind w:left="0"/>
            <w:rPr>
              <w:rFonts w:ascii="Huawei Sans" w:hAnsi="Huawei Sans" w:cs="Times New Roman"/>
            </w:rPr>
          </w:pPr>
          <w:r w:rsidRPr="00A01CBE">
            <w:rPr>
              <w:rFonts w:ascii="Huawei Sans" w:hAnsi="Huawei Sans" w:cs="Times New Roman"/>
              <w:noProof/>
            </w:rPr>
            <w:drawing>
              <wp:inline distT="0" distB="0" distL="0" distR="0" wp14:anchorId="524D148E" wp14:editId="721A7CE0">
                <wp:extent cx="424800" cy="432623"/>
                <wp:effectExtent l="0" t="0" r="0" b="5715"/>
                <wp:docPr id="21" name="图片 21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246B45" w14:textId="77777777" w:rsidR="0091532B" w:rsidRPr="00A01CBE" w:rsidRDefault="0091532B" w:rsidP="00A01CBE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2B34135B" w14:textId="23D810FE" w:rsidR="0091532B" w:rsidRPr="00A01CBE" w:rsidRDefault="0091532B" w:rsidP="002E398E">
          <w:pPr>
            <w:ind w:left="0"/>
            <w:jc w:val="center"/>
            <w:rPr>
              <w:rFonts w:ascii="Huawei Sans" w:hAnsi="Huawei Sans"/>
              <w:noProof/>
              <w:sz w:val="18"/>
              <w:szCs w:val="18"/>
            </w:rPr>
          </w:pPr>
          <w:r>
            <w:rPr>
              <w:rFonts w:ascii="Huawei Sans" w:hAnsi="Huawei Sans" w:hint="eastAsia"/>
              <w:noProof/>
              <w:sz w:val="18"/>
              <w:szCs w:val="18"/>
            </w:rPr>
            <w:t>《计算机视觉》精品课程实验指导手册</w:t>
          </w:r>
        </w:p>
      </w:tc>
      <w:tc>
        <w:tcPr>
          <w:tcW w:w="1134" w:type="dxa"/>
          <w:vAlign w:val="bottom"/>
        </w:tcPr>
        <w:p w14:paraId="07D74302" w14:textId="34D9367A" w:rsidR="0091532B" w:rsidRPr="00A01CBE" w:rsidRDefault="0091532B" w:rsidP="00A01CBE">
          <w:pPr>
            <w:ind w:left="0"/>
            <w:jc w:val="right"/>
            <w:rPr>
              <w:rFonts w:ascii="Huawei Sans" w:hAnsi="Huawei Sans"/>
              <w:noProof/>
              <w:sz w:val="18"/>
              <w:szCs w:val="18"/>
            </w:rPr>
          </w:pPr>
          <w:r w:rsidRPr="00A01CBE">
            <w:rPr>
              <w:rFonts w:ascii="Huawei Sans" w:hAnsi="Huawei Sans"/>
              <w:sz w:val="18"/>
              <w:szCs w:val="18"/>
            </w:rPr>
            <w:t>第</w:t>
          </w:r>
          <w:r w:rsidRPr="00A01CBE">
            <w:rPr>
              <w:rFonts w:ascii="Huawei Sans" w:hAnsi="Huawei Sans"/>
              <w:sz w:val="18"/>
              <w:szCs w:val="18"/>
            </w:rPr>
            <w:fldChar w:fldCharType="begin"/>
          </w:r>
          <w:r w:rsidRPr="00A01CBE">
            <w:rPr>
              <w:rFonts w:ascii="Huawei Sans" w:hAnsi="Huawei Sans"/>
              <w:sz w:val="18"/>
              <w:szCs w:val="18"/>
            </w:rPr>
            <w:instrText xml:space="preserve"> PAGE </w:instrText>
          </w:r>
          <w:r w:rsidRPr="00A01CBE">
            <w:rPr>
              <w:rFonts w:ascii="Huawei Sans" w:hAnsi="Huawei Sans"/>
              <w:sz w:val="18"/>
              <w:szCs w:val="18"/>
            </w:rPr>
            <w:fldChar w:fldCharType="separate"/>
          </w:r>
          <w:r w:rsidR="00A45828">
            <w:rPr>
              <w:rFonts w:ascii="Huawei Sans" w:hAnsi="Huawei Sans"/>
              <w:noProof/>
              <w:sz w:val="18"/>
              <w:szCs w:val="18"/>
            </w:rPr>
            <w:t>3</w:t>
          </w:r>
          <w:r w:rsidRPr="00A01CBE">
            <w:rPr>
              <w:rFonts w:ascii="Huawei Sans" w:hAnsi="Huawei Sans"/>
              <w:noProof/>
              <w:sz w:val="18"/>
              <w:szCs w:val="18"/>
            </w:rPr>
            <w:fldChar w:fldCharType="end"/>
          </w:r>
          <w:r w:rsidRPr="00A01CBE">
            <w:rPr>
              <w:rFonts w:ascii="Huawei Sans" w:hAnsi="Huawei Sans"/>
              <w:noProof/>
              <w:sz w:val="18"/>
              <w:szCs w:val="18"/>
            </w:rPr>
            <w:t>页</w:t>
          </w:r>
        </w:p>
      </w:tc>
    </w:tr>
  </w:tbl>
  <w:p w14:paraId="6E8D3475" w14:textId="77777777" w:rsidR="0091532B" w:rsidRPr="00A01CBE" w:rsidRDefault="0091532B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3A225614" w14:textId="77777777" w:rsidR="0091532B" w:rsidRPr="00A01CBE" w:rsidRDefault="0091532B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116CAA30" w14:textId="77777777" w:rsidR="0091532B" w:rsidRDefault="0091532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91532B" w:rsidRPr="009D4127" w:rsidRDefault="0091532B" w:rsidP="00033B54">
    <w:pPr>
      <w:pStyle w:val="a7"/>
      <w:rPr>
        <w:rFonts w:ascii="Huawei Sans" w:eastAsia="方正兰亭黑简体" w:hAnsi="Huawei Sans"/>
      </w:rPr>
    </w:pPr>
  </w:p>
  <w:p w14:paraId="6619D47F" w14:textId="77777777" w:rsidR="0091532B" w:rsidRPr="009D4127" w:rsidRDefault="0091532B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91532B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91532B" w:rsidRPr="009D4127" w:rsidRDefault="0091532B" w:rsidP="00854769">
          <w:pPr>
            <w:pStyle w:val="afffff0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91532B" w:rsidRPr="009D4127" w:rsidRDefault="0091532B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79E31BF8" w:rsidR="0091532B" w:rsidRPr="009D4127" w:rsidRDefault="00221FF3" w:rsidP="00852ECD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>
            <w:rPr>
              <w:rFonts w:ascii="Huawei Sans" w:hAnsi="Huawei Sans" w:hint="eastAsia"/>
              <w:noProof/>
            </w:rPr>
            <w:t>生成对抗网络</w:t>
          </w:r>
          <w:r>
            <w:rPr>
              <w:rFonts w:ascii="Huawei Sans" w:hAnsi="Huawei Sans" w:hint="eastAsia"/>
              <w:noProof/>
            </w:rPr>
            <w:t>(</w:t>
          </w:r>
          <w:r>
            <w:rPr>
              <w:rFonts w:ascii="Huawei Sans" w:hAnsi="Huawei Sans"/>
              <w:noProof/>
            </w:rPr>
            <w:t>GAN)</w:t>
          </w:r>
          <w:r>
            <w:rPr>
              <w:rFonts w:ascii="Huawei Sans" w:hAnsi="Huawei Sans" w:hint="eastAsia"/>
              <w:noProof/>
            </w:rPr>
            <w:t>实验</w:t>
          </w:r>
        </w:p>
      </w:tc>
      <w:tc>
        <w:tcPr>
          <w:tcW w:w="1134" w:type="dxa"/>
          <w:vAlign w:val="bottom"/>
        </w:tcPr>
        <w:p w14:paraId="279C3BBC" w14:textId="58D8B378" w:rsidR="0091532B" w:rsidRPr="009D4127" w:rsidRDefault="0091532B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 w:rsidR="00A45828">
            <w:rPr>
              <w:rFonts w:ascii="Huawei Sans" w:hAnsi="Huawei Sans"/>
              <w:noProof/>
            </w:rPr>
            <w:t>16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5F355689" w14:textId="77777777" w:rsidR="0091532B" w:rsidRPr="009D4127" w:rsidRDefault="0091532B" w:rsidP="00567CB5">
    <w:pPr>
      <w:pStyle w:val="a7"/>
      <w:ind w:right="60"/>
      <w:rPr>
        <w:rFonts w:ascii="Huawei Sans" w:eastAsia="方正兰亭黑简体" w:hAnsi="Huawei Sans"/>
      </w:rPr>
    </w:pPr>
  </w:p>
  <w:p w14:paraId="12BF6744" w14:textId="77777777" w:rsidR="0091532B" w:rsidRDefault="0091532B">
    <w:pP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A7378"/>
    <w:multiLevelType w:val="multilevel"/>
    <w:tmpl w:val="4908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3060400"/>
    <w:multiLevelType w:val="multilevel"/>
    <w:tmpl w:val="68C2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657A1"/>
    <w:multiLevelType w:val="multilevel"/>
    <w:tmpl w:val="3FB6B4BA"/>
    <w:lvl w:ilvl="0">
      <w:start w:val="1"/>
      <w:numFmt w:val="decimal"/>
      <w:pStyle w:val="1"/>
      <w:suff w:val="nothing"/>
      <w:lvlText w:val="%1 "/>
      <w:lvlJc w:val="left"/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"/>
      <w:suff w:val="nothing"/>
      <w:lvlText w:val="%1.%2 "/>
      <w:lvlJc w:val="left"/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pStyle w:val="5"/>
      <w:suff w:val="nothing"/>
      <w:lvlText w:val="%1.%2.%3.%4.%5 "/>
      <w:lvlJc w:val="left"/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pStyle w:val="3"/>
      <w:lvlText w:val="步骤 %6"/>
      <w:lvlJc w:val="right"/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rPr>
        <w:rFonts w:hint="eastAsia"/>
        <w:bCs w:val="0"/>
        <w:i w:val="0"/>
        <w:iCs w:val="0"/>
        <w:caps w:val="0"/>
        <w:smallCaps w:val="0"/>
        <w:strike w:val="0"/>
        <w:dstrike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5" w15:restartNumberingAfterBreak="0">
    <w:nsid w:val="17A30731"/>
    <w:multiLevelType w:val="multilevel"/>
    <w:tmpl w:val="298AF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1D5755D3"/>
    <w:multiLevelType w:val="hybridMultilevel"/>
    <w:tmpl w:val="203AA8C8"/>
    <w:lvl w:ilvl="0" w:tplc="7DB647C8">
      <w:start w:val="1"/>
      <w:numFmt w:val="bullet"/>
      <w:pStyle w:val="ItemList"/>
      <w:lvlText w:val=""/>
      <w:lvlJc w:val="left"/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10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F3064AC"/>
    <w:multiLevelType w:val="multilevel"/>
    <w:tmpl w:val="B046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 w15:restartNumberingAfterBreak="0">
    <w:nsid w:val="42FE570A"/>
    <w:multiLevelType w:val="multilevel"/>
    <w:tmpl w:val="11FEBED6"/>
    <w:lvl w:ilvl="0">
      <w:start w:val="1"/>
      <w:numFmt w:val="decimal"/>
      <w:pStyle w:val="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6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7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</w:abstractNum>
  <w:abstractNum w:abstractNumId="18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5C0644"/>
    <w:multiLevelType w:val="multilevel"/>
    <w:tmpl w:val="0E366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A67AAE"/>
    <w:multiLevelType w:val="multilevel"/>
    <w:tmpl w:val="71AA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4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7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8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458762744">
    <w:abstractNumId w:val="26"/>
  </w:num>
  <w:num w:numId="2" w16cid:durableId="1799378514">
    <w:abstractNumId w:val="8"/>
  </w:num>
  <w:num w:numId="3" w16cid:durableId="656609475">
    <w:abstractNumId w:val="4"/>
  </w:num>
  <w:num w:numId="4" w16cid:durableId="1049722438">
    <w:abstractNumId w:val="7"/>
  </w:num>
  <w:num w:numId="5" w16cid:durableId="625504530">
    <w:abstractNumId w:val="2"/>
  </w:num>
  <w:num w:numId="6" w16cid:durableId="1913655771">
    <w:abstractNumId w:val="14"/>
  </w:num>
  <w:num w:numId="7" w16cid:durableId="1279601557">
    <w:abstractNumId w:val="19"/>
  </w:num>
  <w:num w:numId="8" w16cid:durableId="1933510767">
    <w:abstractNumId w:val="16"/>
  </w:num>
  <w:num w:numId="9" w16cid:durableId="337581745">
    <w:abstractNumId w:val="22"/>
  </w:num>
  <w:num w:numId="10" w16cid:durableId="947548177">
    <w:abstractNumId w:val="1"/>
  </w:num>
  <w:num w:numId="11" w16cid:durableId="1626623033">
    <w:abstractNumId w:val="4"/>
  </w:num>
  <w:num w:numId="12" w16cid:durableId="969822324">
    <w:abstractNumId w:val="6"/>
  </w:num>
  <w:num w:numId="13" w16cid:durableId="923997960">
    <w:abstractNumId w:val="25"/>
  </w:num>
  <w:num w:numId="14" w16cid:durableId="125242697">
    <w:abstractNumId w:val="23"/>
  </w:num>
  <w:num w:numId="15" w16cid:durableId="11536438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1671885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19338987">
    <w:abstractNumId w:val="20"/>
  </w:num>
  <w:num w:numId="18" w16cid:durableId="2087528465">
    <w:abstractNumId w:val="20"/>
  </w:num>
  <w:num w:numId="19" w16cid:durableId="1426463658">
    <w:abstractNumId w:val="5"/>
  </w:num>
  <w:num w:numId="20" w16cid:durableId="372389754">
    <w:abstractNumId w:val="13"/>
  </w:num>
  <w:num w:numId="21" w16cid:durableId="1170487349">
    <w:abstractNumId w:val="0"/>
  </w:num>
  <w:num w:numId="22" w16cid:durableId="1607346782">
    <w:abstractNumId w:val="3"/>
  </w:num>
  <w:num w:numId="23" w16cid:durableId="790368223">
    <w:abstractNumId w:val="21"/>
  </w:num>
  <w:num w:numId="24" w16cid:durableId="1395736926">
    <w:abstractNumId w:val="15"/>
  </w:num>
  <w:num w:numId="25" w16cid:durableId="1123228557">
    <w:abstractNumId w:val="10"/>
  </w:num>
  <w:num w:numId="26" w16cid:durableId="1458179083">
    <w:abstractNumId w:val="18"/>
  </w:num>
  <w:num w:numId="27" w16cid:durableId="1581789838">
    <w:abstractNumId w:val="27"/>
  </w:num>
  <w:num w:numId="28" w16cid:durableId="1084180617">
    <w:abstractNumId w:val="17"/>
  </w:num>
  <w:num w:numId="29" w16cid:durableId="2047680414">
    <w:abstractNumId w:val="28"/>
  </w:num>
  <w:num w:numId="30" w16cid:durableId="55470931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931825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48113384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490661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65404551">
    <w:abstractNumId w:val="4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9108494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65927893">
    <w:abstractNumId w:val="11"/>
  </w:num>
  <w:num w:numId="37" w16cid:durableId="17502703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2031291734">
    <w:abstractNumId w:val="12"/>
  </w:num>
  <w:num w:numId="39" w16cid:durableId="1408653667">
    <w:abstractNumId w:val="24"/>
  </w:num>
  <w:num w:numId="40" w16cid:durableId="1769158076">
    <w:abstractNumId w:val="9"/>
  </w:num>
  <w:num w:numId="41" w16cid:durableId="3565451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02933076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124542201">
    <w:abstractNumId w:val="4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578795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712385063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B94"/>
    <w:rsid w:val="0000015A"/>
    <w:rsid w:val="00000724"/>
    <w:rsid w:val="0000120B"/>
    <w:rsid w:val="0000166A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4FC1"/>
    <w:rsid w:val="000171EC"/>
    <w:rsid w:val="00017C40"/>
    <w:rsid w:val="0002092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0330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32A"/>
    <w:rsid w:val="000625DD"/>
    <w:rsid w:val="00062A99"/>
    <w:rsid w:val="000638B3"/>
    <w:rsid w:val="00064F80"/>
    <w:rsid w:val="0006678D"/>
    <w:rsid w:val="0006684D"/>
    <w:rsid w:val="00066A44"/>
    <w:rsid w:val="00066E69"/>
    <w:rsid w:val="00066F4D"/>
    <w:rsid w:val="0007010C"/>
    <w:rsid w:val="00070957"/>
    <w:rsid w:val="00071923"/>
    <w:rsid w:val="00072087"/>
    <w:rsid w:val="0007236C"/>
    <w:rsid w:val="00072AAD"/>
    <w:rsid w:val="000737BA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63B"/>
    <w:rsid w:val="00087B38"/>
    <w:rsid w:val="0009129A"/>
    <w:rsid w:val="00091B19"/>
    <w:rsid w:val="000934F1"/>
    <w:rsid w:val="0009536E"/>
    <w:rsid w:val="0009621C"/>
    <w:rsid w:val="0009638B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A38"/>
    <w:rsid w:val="000A5CB3"/>
    <w:rsid w:val="000A5E01"/>
    <w:rsid w:val="000A6875"/>
    <w:rsid w:val="000A6E55"/>
    <w:rsid w:val="000A76C2"/>
    <w:rsid w:val="000A7FBA"/>
    <w:rsid w:val="000B1E79"/>
    <w:rsid w:val="000B1F79"/>
    <w:rsid w:val="000B245B"/>
    <w:rsid w:val="000B279C"/>
    <w:rsid w:val="000B572A"/>
    <w:rsid w:val="000B5EE1"/>
    <w:rsid w:val="000B6384"/>
    <w:rsid w:val="000B7C6A"/>
    <w:rsid w:val="000B7EFF"/>
    <w:rsid w:val="000C06CE"/>
    <w:rsid w:val="000C0963"/>
    <w:rsid w:val="000C0A74"/>
    <w:rsid w:val="000C3F98"/>
    <w:rsid w:val="000C5B9A"/>
    <w:rsid w:val="000C62CD"/>
    <w:rsid w:val="000C7D86"/>
    <w:rsid w:val="000D0045"/>
    <w:rsid w:val="000D0502"/>
    <w:rsid w:val="000D0D43"/>
    <w:rsid w:val="000D13C6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F21A1"/>
    <w:rsid w:val="000F2B17"/>
    <w:rsid w:val="000F37CC"/>
    <w:rsid w:val="000F443B"/>
    <w:rsid w:val="000F4683"/>
    <w:rsid w:val="000F536E"/>
    <w:rsid w:val="000F5527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3D41"/>
    <w:rsid w:val="0010410B"/>
    <w:rsid w:val="00104ADC"/>
    <w:rsid w:val="00105A0C"/>
    <w:rsid w:val="00106460"/>
    <w:rsid w:val="00106A4A"/>
    <w:rsid w:val="00107072"/>
    <w:rsid w:val="00107DA6"/>
    <w:rsid w:val="00110F4C"/>
    <w:rsid w:val="0011199D"/>
    <w:rsid w:val="00112792"/>
    <w:rsid w:val="001138AE"/>
    <w:rsid w:val="00114A3D"/>
    <w:rsid w:val="0011636E"/>
    <w:rsid w:val="00116DBF"/>
    <w:rsid w:val="001178C7"/>
    <w:rsid w:val="00117C30"/>
    <w:rsid w:val="00120C0B"/>
    <w:rsid w:val="00120E21"/>
    <w:rsid w:val="0012112D"/>
    <w:rsid w:val="001225A5"/>
    <w:rsid w:val="00122A8A"/>
    <w:rsid w:val="00124EAB"/>
    <w:rsid w:val="00125657"/>
    <w:rsid w:val="00127BE4"/>
    <w:rsid w:val="00131CAC"/>
    <w:rsid w:val="00134805"/>
    <w:rsid w:val="00135B97"/>
    <w:rsid w:val="00135C53"/>
    <w:rsid w:val="0013693B"/>
    <w:rsid w:val="00141351"/>
    <w:rsid w:val="0014145E"/>
    <w:rsid w:val="0014154F"/>
    <w:rsid w:val="00142926"/>
    <w:rsid w:val="00142F22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0B96"/>
    <w:rsid w:val="00151D83"/>
    <w:rsid w:val="00154ACF"/>
    <w:rsid w:val="00156F51"/>
    <w:rsid w:val="00160729"/>
    <w:rsid w:val="00161BC3"/>
    <w:rsid w:val="00163D02"/>
    <w:rsid w:val="00166163"/>
    <w:rsid w:val="001666C5"/>
    <w:rsid w:val="0016748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16AA"/>
    <w:rsid w:val="001829EA"/>
    <w:rsid w:val="00182E44"/>
    <w:rsid w:val="00183C4C"/>
    <w:rsid w:val="00184E0A"/>
    <w:rsid w:val="00185231"/>
    <w:rsid w:val="00185AA1"/>
    <w:rsid w:val="00185EEE"/>
    <w:rsid w:val="00187508"/>
    <w:rsid w:val="00187513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121"/>
    <w:rsid w:val="001A3936"/>
    <w:rsid w:val="001A42A4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85B"/>
    <w:rsid w:val="001C3D41"/>
    <w:rsid w:val="001C3F12"/>
    <w:rsid w:val="001C4487"/>
    <w:rsid w:val="001D001D"/>
    <w:rsid w:val="001D0149"/>
    <w:rsid w:val="001D0278"/>
    <w:rsid w:val="001D18DC"/>
    <w:rsid w:val="001D51F7"/>
    <w:rsid w:val="001D669F"/>
    <w:rsid w:val="001D6842"/>
    <w:rsid w:val="001D7530"/>
    <w:rsid w:val="001D7905"/>
    <w:rsid w:val="001D7DDA"/>
    <w:rsid w:val="001E0CFC"/>
    <w:rsid w:val="001E30B9"/>
    <w:rsid w:val="001E36FC"/>
    <w:rsid w:val="001E382D"/>
    <w:rsid w:val="001E5B72"/>
    <w:rsid w:val="001E6211"/>
    <w:rsid w:val="001E6ABB"/>
    <w:rsid w:val="001E71BD"/>
    <w:rsid w:val="001F1970"/>
    <w:rsid w:val="001F1D00"/>
    <w:rsid w:val="001F23AA"/>
    <w:rsid w:val="001F2EEE"/>
    <w:rsid w:val="001F3661"/>
    <w:rsid w:val="001F50F5"/>
    <w:rsid w:val="001F54BE"/>
    <w:rsid w:val="001F6DFB"/>
    <w:rsid w:val="002004D8"/>
    <w:rsid w:val="00200836"/>
    <w:rsid w:val="0020153C"/>
    <w:rsid w:val="00203E5B"/>
    <w:rsid w:val="002044DD"/>
    <w:rsid w:val="002058F8"/>
    <w:rsid w:val="00210AA0"/>
    <w:rsid w:val="002116A0"/>
    <w:rsid w:val="0021235C"/>
    <w:rsid w:val="002132FF"/>
    <w:rsid w:val="002134C0"/>
    <w:rsid w:val="0021362D"/>
    <w:rsid w:val="00213E96"/>
    <w:rsid w:val="002148FC"/>
    <w:rsid w:val="00215F94"/>
    <w:rsid w:val="00216D88"/>
    <w:rsid w:val="00217714"/>
    <w:rsid w:val="00217D84"/>
    <w:rsid w:val="00220C70"/>
    <w:rsid w:val="002213B8"/>
    <w:rsid w:val="00221EF9"/>
    <w:rsid w:val="00221FF3"/>
    <w:rsid w:val="002226E2"/>
    <w:rsid w:val="002245F2"/>
    <w:rsid w:val="002247BC"/>
    <w:rsid w:val="00225AFF"/>
    <w:rsid w:val="00225DA0"/>
    <w:rsid w:val="00227ED0"/>
    <w:rsid w:val="002315E3"/>
    <w:rsid w:val="0023220D"/>
    <w:rsid w:val="00232C5E"/>
    <w:rsid w:val="00232D1D"/>
    <w:rsid w:val="00234AC6"/>
    <w:rsid w:val="00234CC4"/>
    <w:rsid w:val="002352DE"/>
    <w:rsid w:val="00236A73"/>
    <w:rsid w:val="002375BA"/>
    <w:rsid w:val="00237611"/>
    <w:rsid w:val="002376A5"/>
    <w:rsid w:val="0024126F"/>
    <w:rsid w:val="00242D9E"/>
    <w:rsid w:val="00242DD2"/>
    <w:rsid w:val="00244EA6"/>
    <w:rsid w:val="002457D8"/>
    <w:rsid w:val="002461C9"/>
    <w:rsid w:val="00246E3D"/>
    <w:rsid w:val="002512A2"/>
    <w:rsid w:val="00251FCE"/>
    <w:rsid w:val="00252FB2"/>
    <w:rsid w:val="00253234"/>
    <w:rsid w:val="00253B8B"/>
    <w:rsid w:val="002541B3"/>
    <w:rsid w:val="00254FAD"/>
    <w:rsid w:val="00257718"/>
    <w:rsid w:val="002605B0"/>
    <w:rsid w:val="002606DE"/>
    <w:rsid w:val="00260775"/>
    <w:rsid w:val="00262636"/>
    <w:rsid w:val="0026395B"/>
    <w:rsid w:val="00264059"/>
    <w:rsid w:val="002652D5"/>
    <w:rsid w:val="002711F9"/>
    <w:rsid w:val="00271653"/>
    <w:rsid w:val="002718E6"/>
    <w:rsid w:val="00273DF1"/>
    <w:rsid w:val="00274710"/>
    <w:rsid w:val="00274DC5"/>
    <w:rsid w:val="0027514F"/>
    <w:rsid w:val="0027689A"/>
    <w:rsid w:val="00276B83"/>
    <w:rsid w:val="00276BD2"/>
    <w:rsid w:val="002819BC"/>
    <w:rsid w:val="002828D6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5C40"/>
    <w:rsid w:val="002965EA"/>
    <w:rsid w:val="00296E4D"/>
    <w:rsid w:val="00297196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27E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556"/>
    <w:rsid w:val="002C5BEE"/>
    <w:rsid w:val="002C5EE9"/>
    <w:rsid w:val="002C6505"/>
    <w:rsid w:val="002D10F5"/>
    <w:rsid w:val="002D1728"/>
    <w:rsid w:val="002D3A2B"/>
    <w:rsid w:val="002D489E"/>
    <w:rsid w:val="002D5BF8"/>
    <w:rsid w:val="002D6C54"/>
    <w:rsid w:val="002E0191"/>
    <w:rsid w:val="002E398E"/>
    <w:rsid w:val="002E48D0"/>
    <w:rsid w:val="002E5399"/>
    <w:rsid w:val="002F014B"/>
    <w:rsid w:val="002F16D9"/>
    <w:rsid w:val="002F41B8"/>
    <w:rsid w:val="002F4605"/>
    <w:rsid w:val="002F496F"/>
    <w:rsid w:val="002F4BA8"/>
    <w:rsid w:val="002F6142"/>
    <w:rsid w:val="002F64F1"/>
    <w:rsid w:val="002F692D"/>
    <w:rsid w:val="002F6A34"/>
    <w:rsid w:val="002F6DE7"/>
    <w:rsid w:val="002F723A"/>
    <w:rsid w:val="002F7B08"/>
    <w:rsid w:val="00300685"/>
    <w:rsid w:val="00302245"/>
    <w:rsid w:val="00302C9C"/>
    <w:rsid w:val="00303D9D"/>
    <w:rsid w:val="003041A0"/>
    <w:rsid w:val="00305BEB"/>
    <w:rsid w:val="00305FB3"/>
    <w:rsid w:val="003061BD"/>
    <w:rsid w:val="00306280"/>
    <w:rsid w:val="003079DC"/>
    <w:rsid w:val="00307DBA"/>
    <w:rsid w:val="00311171"/>
    <w:rsid w:val="00312347"/>
    <w:rsid w:val="00312922"/>
    <w:rsid w:val="00312DF1"/>
    <w:rsid w:val="003141CC"/>
    <w:rsid w:val="00314574"/>
    <w:rsid w:val="003153A3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0047"/>
    <w:rsid w:val="003344D9"/>
    <w:rsid w:val="00336589"/>
    <w:rsid w:val="003372EA"/>
    <w:rsid w:val="00337A16"/>
    <w:rsid w:val="00337B1D"/>
    <w:rsid w:val="00340C4B"/>
    <w:rsid w:val="00342110"/>
    <w:rsid w:val="00344823"/>
    <w:rsid w:val="003449B6"/>
    <w:rsid w:val="00344A9D"/>
    <w:rsid w:val="00345758"/>
    <w:rsid w:val="00345CA8"/>
    <w:rsid w:val="003460BF"/>
    <w:rsid w:val="003461B0"/>
    <w:rsid w:val="00346DF8"/>
    <w:rsid w:val="0034741F"/>
    <w:rsid w:val="00350893"/>
    <w:rsid w:val="00350A7D"/>
    <w:rsid w:val="00352A82"/>
    <w:rsid w:val="00352F23"/>
    <w:rsid w:val="003539B9"/>
    <w:rsid w:val="00354F26"/>
    <w:rsid w:val="00355556"/>
    <w:rsid w:val="003556A6"/>
    <w:rsid w:val="003579F6"/>
    <w:rsid w:val="00360713"/>
    <w:rsid w:val="003610EF"/>
    <w:rsid w:val="00361792"/>
    <w:rsid w:val="00361F14"/>
    <w:rsid w:val="00362546"/>
    <w:rsid w:val="003629CB"/>
    <w:rsid w:val="00362BAD"/>
    <w:rsid w:val="00362BEF"/>
    <w:rsid w:val="00362ECF"/>
    <w:rsid w:val="0036631D"/>
    <w:rsid w:val="00366E4B"/>
    <w:rsid w:val="00370DC3"/>
    <w:rsid w:val="00373B2C"/>
    <w:rsid w:val="00375EAD"/>
    <w:rsid w:val="00377089"/>
    <w:rsid w:val="00382427"/>
    <w:rsid w:val="00382C74"/>
    <w:rsid w:val="00383C67"/>
    <w:rsid w:val="00384F48"/>
    <w:rsid w:val="003860AA"/>
    <w:rsid w:val="0038612C"/>
    <w:rsid w:val="00386230"/>
    <w:rsid w:val="0038624B"/>
    <w:rsid w:val="003876ED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4A5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646"/>
    <w:rsid w:val="00411791"/>
    <w:rsid w:val="00413400"/>
    <w:rsid w:val="004136A5"/>
    <w:rsid w:val="0041409F"/>
    <w:rsid w:val="004152B9"/>
    <w:rsid w:val="004157E8"/>
    <w:rsid w:val="00416E2E"/>
    <w:rsid w:val="00420071"/>
    <w:rsid w:val="00420B72"/>
    <w:rsid w:val="00422748"/>
    <w:rsid w:val="0042377D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36EA5"/>
    <w:rsid w:val="00440AA8"/>
    <w:rsid w:val="00440F56"/>
    <w:rsid w:val="00441D72"/>
    <w:rsid w:val="00443D64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C39"/>
    <w:rsid w:val="00466E8E"/>
    <w:rsid w:val="00466F98"/>
    <w:rsid w:val="00470A8F"/>
    <w:rsid w:val="00470F6D"/>
    <w:rsid w:val="004711EA"/>
    <w:rsid w:val="004722EF"/>
    <w:rsid w:val="004735A6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C21"/>
    <w:rsid w:val="00487E35"/>
    <w:rsid w:val="00490EDD"/>
    <w:rsid w:val="00491A2E"/>
    <w:rsid w:val="00492C39"/>
    <w:rsid w:val="004933CE"/>
    <w:rsid w:val="0049377F"/>
    <w:rsid w:val="004957AB"/>
    <w:rsid w:val="00496E4C"/>
    <w:rsid w:val="00496EE5"/>
    <w:rsid w:val="00497F73"/>
    <w:rsid w:val="004A2642"/>
    <w:rsid w:val="004A2673"/>
    <w:rsid w:val="004A31D9"/>
    <w:rsid w:val="004A3992"/>
    <w:rsid w:val="004A4005"/>
    <w:rsid w:val="004B0839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0BD4"/>
    <w:rsid w:val="004C28C6"/>
    <w:rsid w:val="004C41B3"/>
    <w:rsid w:val="004C5B37"/>
    <w:rsid w:val="004C64C0"/>
    <w:rsid w:val="004C7563"/>
    <w:rsid w:val="004D2AC9"/>
    <w:rsid w:val="004D2AE8"/>
    <w:rsid w:val="004D2C13"/>
    <w:rsid w:val="004D4218"/>
    <w:rsid w:val="004D5CF1"/>
    <w:rsid w:val="004D5DC8"/>
    <w:rsid w:val="004D643F"/>
    <w:rsid w:val="004D69D2"/>
    <w:rsid w:val="004D71F6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50D8"/>
    <w:rsid w:val="004E6EC6"/>
    <w:rsid w:val="004F06FA"/>
    <w:rsid w:val="004F1A3D"/>
    <w:rsid w:val="004F282C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070"/>
    <w:rsid w:val="005135D9"/>
    <w:rsid w:val="005214A7"/>
    <w:rsid w:val="00522580"/>
    <w:rsid w:val="00523C28"/>
    <w:rsid w:val="0052474E"/>
    <w:rsid w:val="00526952"/>
    <w:rsid w:val="00526BBC"/>
    <w:rsid w:val="00527D96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480E"/>
    <w:rsid w:val="00545A3D"/>
    <w:rsid w:val="005476F7"/>
    <w:rsid w:val="00547873"/>
    <w:rsid w:val="00550073"/>
    <w:rsid w:val="0055520C"/>
    <w:rsid w:val="0055595D"/>
    <w:rsid w:val="00556DB2"/>
    <w:rsid w:val="005578B6"/>
    <w:rsid w:val="005607FC"/>
    <w:rsid w:val="005621C6"/>
    <w:rsid w:val="00562E3E"/>
    <w:rsid w:val="00563999"/>
    <w:rsid w:val="00564622"/>
    <w:rsid w:val="00566BA1"/>
    <w:rsid w:val="00567CB5"/>
    <w:rsid w:val="005706B5"/>
    <w:rsid w:val="005713AB"/>
    <w:rsid w:val="00571B40"/>
    <w:rsid w:val="00573C39"/>
    <w:rsid w:val="0057476C"/>
    <w:rsid w:val="0057502B"/>
    <w:rsid w:val="005750C8"/>
    <w:rsid w:val="00575DF7"/>
    <w:rsid w:val="00577A5F"/>
    <w:rsid w:val="00577A8B"/>
    <w:rsid w:val="00577CDF"/>
    <w:rsid w:val="00581446"/>
    <w:rsid w:val="00581962"/>
    <w:rsid w:val="0058449A"/>
    <w:rsid w:val="00585E01"/>
    <w:rsid w:val="00586D12"/>
    <w:rsid w:val="00592EA9"/>
    <w:rsid w:val="00594091"/>
    <w:rsid w:val="00596A92"/>
    <w:rsid w:val="005A07FB"/>
    <w:rsid w:val="005A0AAD"/>
    <w:rsid w:val="005A1A80"/>
    <w:rsid w:val="005A1E6F"/>
    <w:rsid w:val="005A26CE"/>
    <w:rsid w:val="005A28E4"/>
    <w:rsid w:val="005A348F"/>
    <w:rsid w:val="005A53D7"/>
    <w:rsid w:val="005A751D"/>
    <w:rsid w:val="005B0949"/>
    <w:rsid w:val="005B1188"/>
    <w:rsid w:val="005B11F5"/>
    <w:rsid w:val="005B15C0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085D"/>
    <w:rsid w:val="005C2D53"/>
    <w:rsid w:val="005C4B55"/>
    <w:rsid w:val="005C4E64"/>
    <w:rsid w:val="005C7FAB"/>
    <w:rsid w:val="005D1A71"/>
    <w:rsid w:val="005D203C"/>
    <w:rsid w:val="005D2A15"/>
    <w:rsid w:val="005D2DB6"/>
    <w:rsid w:val="005D3645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E5AFC"/>
    <w:rsid w:val="005F10B1"/>
    <w:rsid w:val="005F26D0"/>
    <w:rsid w:val="005F2A85"/>
    <w:rsid w:val="005F5536"/>
    <w:rsid w:val="00600FA3"/>
    <w:rsid w:val="0060106F"/>
    <w:rsid w:val="006014A4"/>
    <w:rsid w:val="00602A13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0D09"/>
    <w:rsid w:val="00621B0C"/>
    <w:rsid w:val="00621FE8"/>
    <w:rsid w:val="00622AD7"/>
    <w:rsid w:val="00623396"/>
    <w:rsid w:val="00624F47"/>
    <w:rsid w:val="006259EC"/>
    <w:rsid w:val="006266A4"/>
    <w:rsid w:val="00627321"/>
    <w:rsid w:val="00627625"/>
    <w:rsid w:val="0063015D"/>
    <w:rsid w:val="00631584"/>
    <w:rsid w:val="006315E3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978"/>
    <w:rsid w:val="00640FAB"/>
    <w:rsid w:val="00641667"/>
    <w:rsid w:val="00641F46"/>
    <w:rsid w:val="00641FC7"/>
    <w:rsid w:val="006420EA"/>
    <w:rsid w:val="00642109"/>
    <w:rsid w:val="006468D2"/>
    <w:rsid w:val="00647A33"/>
    <w:rsid w:val="006521BE"/>
    <w:rsid w:val="00652A23"/>
    <w:rsid w:val="00652FDB"/>
    <w:rsid w:val="00653915"/>
    <w:rsid w:val="00655365"/>
    <w:rsid w:val="00656D35"/>
    <w:rsid w:val="00656DFB"/>
    <w:rsid w:val="006604AE"/>
    <w:rsid w:val="006611CD"/>
    <w:rsid w:val="00661235"/>
    <w:rsid w:val="00662E2B"/>
    <w:rsid w:val="006646A8"/>
    <w:rsid w:val="00664E26"/>
    <w:rsid w:val="006651F6"/>
    <w:rsid w:val="00665B0E"/>
    <w:rsid w:val="00666633"/>
    <w:rsid w:val="00672951"/>
    <w:rsid w:val="00672C29"/>
    <w:rsid w:val="00673E18"/>
    <w:rsid w:val="00674A4C"/>
    <w:rsid w:val="006765F5"/>
    <w:rsid w:val="00676C2A"/>
    <w:rsid w:val="00680046"/>
    <w:rsid w:val="00680302"/>
    <w:rsid w:val="00680585"/>
    <w:rsid w:val="00680B76"/>
    <w:rsid w:val="00681061"/>
    <w:rsid w:val="00683953"/>
    <w:rsid w:val="0068422F"/>
    <w:rsid w:val="00691C48"/>
    <w:rsid w:val="00691CA6"/>
    <w:rsid w:val="00692D50"/>
    <w:rsid w:val="006933F2"/>
    <w:rsid w:val="00693B9F"/>
    <w:rsid w:val="0069554C"/>
    <w:rsid w:val="00695D19"/>
    <w:rsid w:val="00697D2C"/>
    <w:rsid w:val="006A144A"/>
    <w:rsid w:val="006A16C4"/>
    <w:rsid w:val="006A22A1"/>
    <w:rsid w:val="006A25D7"/>
    <w:rsid w:val="006A39FD"/>
    <w:rsid w:val="006A458E"/>
    <w:rsid w:val="006A7AB4"/>
    <w:rsid w:val="006B2255"/>
    <w:rsid w:val="006B3BAD"/>
    <w:rsid w:val="006B58EE"/>
    <w:rsid w:val="006B5E98"/>
    <w:rsid w:val="006B6A79"/>
    <w:rsid w:val="006C1E0B"/>
    <w:rsid w:val="006C425F"/>
    <w:rsid w:val="006C4329"/>
    <w:rsid w:val="006C559F"/>
    <w:rsid w:val="006C65AA"/>
    <w:rsid w:val="006C756C"/>
    <w:rsid w:val="006D0B05"/>
    <w:rsid w:val="006D3EA3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40B8"/>
    <w:rsid w:val="006F58F0"/>
    <w:rsid w:val="006F6B63"/>
    <w:rsid w:val="006F7BCB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106"/>
    <w:rsid w:val="0072251A"/>
    <w:rsid w:val="00722684"/>
    <w:rsid w:val="00722776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9EE"/>
    <w:rsid w:val="0073530A"/>
    <w:rsid w:val="007369BD"/>
    <w:rsid w:val="00737D63"/>
    <w:rsid w:val="00737E11"/>
    <w:rsid w:val="00737EF0"/>
    <w:rsid w:val="00742A75"/>
    <w:rsid w:val="00742D5E"/>
    <w:rsid w:val="0074365E"/>
    <w:rsid w:val="00743CF8"/>
    <w:rsid w:val="007441DF"/>
    <w:rsid w:val="007455B8"/>
    <w:rsid w:val="0074627D"/>
    <w:rsid w:val="0074648A"/>
    <w:rsid w:val="00747020"/>
    <w:rsid w:val="007476D8"/>
    <w:rsid w:val="007511FB"/>
    <w:rsid w:val="007513EB"/>
    <w:rsid w:val="00752B9C"/>
    <w:rsid w:val="007548F2"/>
    <w:rsid w:val="00754914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5AAF"/>
    <w:rsid w:val="00796312"/>
    <w:rsid w:val="007A0830"/>
    <w:rsid w:val="007A0C9B"/>
    <w:rsid w:val="007A13EE"/>
    <w:rsid w:val="007A1649"/>
    <w:rsid w:val="007A2E34"/>
    <w:rsid w:val="007A40F2"/>
    <w:rsid w:val="007A4B89"/>
    <w:rsid w:val="007B1662"/>
    <w:rsid w:val="007B1E9D"/>
    <w:rsid w:val="007B3604"/>
    <w:rsid w:val="007B43DA"/>
    <w:rsid w:val="007B570C"/>
    <w:rsid w:val="007B5F15"/>
    <w:rsid w:val="007B656E"/>
    <w:rsid w:val="007B66A6"/>
    <w:rsid w:val="007C07B1"/>
    <w:rsid w:val="007C0C8B"/>
    <w:rsid w:val="007C16D6"/>
    <w:rsid w:val="007C5430"/>
    <w:rsid w:val="007C58EA"/>
    <w:rsid w:val="007D0F25"/>
    <w:rsid w:val="007D1776"/>
    <w:rsid w:val="007D1AD5"/>
    <w:rsid w:val="007D1DFD"/>
    <w:rsid w:val="007D2A02"/>
    <w:rsid w:val="007D2A46"/>
    <w:rsid w:val="007D30CD"/>
    <w:rsid w:val="007D370D"/>
    <w:rsid w:val="007D410C"/>
    <w:rsid w:val="007D64F6"/>
    <w:rsid w:val="007E021F"/>
    <w:rsid w:val="007E0FBD"/>
    <w:rsid w:val="007E1945"/>
    <w:rsid w:val="007E1C84"/>
    <w:rsid w:val="007E2B96"/>
    <w:rsid w:val="007E2F3F"/>
    <w:rsid w:val="007E30DF"/>
    <w:rsid w:val="007E4F2E"/>
    <w:rsid w:val="007E59F2"/>
    <w:rsid w:val="007E5D01"/>
    <w:rsid w:val="007E5E20"/>
    <w:rsid w:val="007E6778"/>
    <w:rsid w:val="007F1CDC"/>
    <w:rsid w:val="007F2ED8"/>
    <w:rsid w:val="007F349E"/>
    <w:rsid w:val="007F3D82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4BF"/>
    <w:rsid w:val="00810E74"/>
    <w:rsid w:val="00811280"/>
    <w:rsid w:val="00811B8B"/>
    <w:rsid w:val="00811EA4"/>
    <w:rsid w:val="008121DA"/>
    <w:rsid w:val="0081257B"/>
    <w:rsid w:val="00814841"/>
    <w:rsid w:val="00814B59"/>
    <w:rsid w:val="0081556A"/>
    <w:rsid w:val="008170F5"/>
    <w:rsid w:val="00817623"/>
    <w:rsid w:val="0081775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036C"/>
    <w:rsid w:val="00832F4E"/>
    <w:rsid w:val="008330FA"/>
    <w:rsid w:val="008354A3"/>
    <w:rsid w:val="008373AD"/>
    <w:rsid w:val="0084058A"/>
    <w:rsid w:val="00841556"/>
    <w:rsid w:val="00842A43"/>
    <w:rsid w:val="00843274"/>
    <w:rsid w:val="0084363F"/>
    <w:rsid w:val="00843817"/>
    <w:rsid w:val="0084475E"/>
    <w:rsid w:val="00844908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CD"/>
    <w:rsid w:val="00852EDF"/>
    <w:rsid w:val="00854769"/>
    <w:rsid w:val="00855561"/>
    <w:rsid w:val="008558AA"/>
    <w:rsid w:val="00856EDA"/>
    <w:rsid w:val="00857E30"/>
    <w:rsid w:val="0086134D"/>
    <w:rsid w:val="008619CD"/>
    <w:rsid w:val="00861AD4"/>
    <w:rsid w:val="0086408D"/>
    <w:rsid w:val="00864F67"/>
    <w:rsid w:val="00865985"/>
    <w:rsid w:val="00865C51"/>
    <w:rsid w:val="00866CFB"/>
    <w:rsid w:val="00870F0E"/>
    <w:rsid w:val="008711C0"/>
    <w:rsid w:val="008731B3"/>
    <w:rsid w:val="00874F01"/>
    <w:rsid w:val="0087575D"/>
    <w:rsid w:val="008763C5"/>
    <w:rsid w:val="0087789B"/>
    <w:rsid w:val="00877F78"/>
    <w:rsid w:val="008813E5"/>
    <w:rsid w:val="008815FE"/>
    <w:rsid w:val="00883A5D"/>
    <w:rsid w:val="00883CD8"/>
    <w:rsid w:val="00883E98"/>
    <w:rsid w:val="008845C4"/>
    <w:rsid w:val="00884B45"/>
    <w:rsid w:val="00887F79"/>
    <w:rsid w:val="008900C1"/>
    <w:rsid w:val="00890300"/>
    <w:rsid w:val="00890711"/>
    <w:rsid w:val="00890E6E"/>
    <w:rsid w:val="0089106F"/>
    <w:rsid w:val="0089169E"/>
    <w:rsid w:val="00892209"/>
    <w:rsid w:val="00892ED7"/>
    <w:rsid w:val="008936A8"/>
    <w:rsid w:val="008938AC"/>
    <w:rsid w:val="00894601"/>
    <w:rsid w:val="00894B1A"/>
    <w:rsid w:val="00895809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3C2"/>
    <w:rsid w:val="008B34F2"/>
    <w:rsid w:val="008B4D70"/>
    <w:rsid w:val="008B5103"/>
    <w:rsid w:val="008B5835"/>
    <w:rsid w:val="008B658D"/>
    <w:rsid w:val="008B6D57"/>
    <w:rsid w:val="008B7B9B"/>
    <w:rsid w:val="008C0438"/>
    <w:rsid w:val="008C09F3"/>
    <w:rsid w:val="008C1853"/>
    <w:rsid w:val="008C2E4D"/>
    <w:rsid w:val="008C30F4"/>
    <w:rsid w:val="008C3635"/>
    <w:rsid w:val="008C5037"/>
    <w:rsid w:val="008C6048"/>
    <w:rsid w:val="008C7F85"/>
    <w:rsid w:val="008D0A2F"/>
    <w:rsid w:val="008D2C22"/>
    <w:rsid w:val="008D76B5"/>
    <w:rsid w:val="008E0285"/>
    <w:rsid w:val="008E322E"/>
    <w:rsid w:val="008E6235"/>
    <w:rsid w:val="008E685C"/>
    <w:rsid w:val="008E68BA"/>
    <w:rsid w:val="008E69F9"/>
    <w:rsid w:val="008E72B4"/>
    <w:rsid w:val="008F2081"/>
    <w:rsid w:val="008F2464"/>
    <w:rsid w:val="008F5AE3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174"/>
    <w:rsid w:val="00914937"/>
    <w:rsid w:val="0091532B"/>
    <w:rsid w:val="0091628A"/>
    <w:rsid w:val="009171BC"/>
    <w:rsid w:val="0092083F"/>
    <w:rsid w:val="009227DD"/>
    <w:rsid w:val="00923F55"/>
    <w:rsid w:val="0092482D"/>
    <w:rsid w:val="00925318"/>
    <w:rsid w:val="00925EA4"/>
    <w:rsid w:val="009270D6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65E3"/>
    <w:rsid w:val="00947A35"/>
    <w:rsid w:val="00950A31"/>
    <w:rsid w:val="00951F14"/>
    <w:rsid w:val="0095394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FB9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4F0"/>
    <w:rsid w:val="00986B3A"/>
    <w:rsid w:val="0098700B"/>
    <w:rsid w:val="00987F76"/>
    <w:rsid w:val="009906A5"/>
    <w:rsid w:val="0099118D"/>
    <w:rsid w:val="00991782"/>
    <w:rsid w:val="00993624"/>
    <w:rsid w:val="009951C6"/>
    <w:rsid w:val="0099614E"/>
    <w:rsid w:val="00997EF2"/>
    <w:rsid w:val="009A00CC"/>
    <w:rsid w:val="009A0D55"/>
    <w:rsid w:val="009A16F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3A5E"/>
    <w:rsid w:val="009B499C"/>
    <w:rsid w:val="009B7234"/>
    <w:rsid w:val="009B7760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5C96"/>
    <w:rsid w:val="009D6489"/>
    <w:rsid w:val="009D744F"/>
    <w:rsid w:val="009D7487"/>
    <w:rsid w:val="009D75F6"/>
    <w:rsid w:val="009D7B26"/>
    <w:rsid w:val="009E0B14"/>
    <w:rsid w:val="009E1B18"/>
    <w:rsid w:val="009E1F10"/>
    <w:rsid w:val="009E2157"/>
    <w:rsid w:val="009E2C46"/>
    <w:rsid w:val="009E58E3"/>
    <w:rsid w:val="009E6D66"/>
    <w:rsid w:val="009E7B91"/>
    <w:rsid w:val="009F111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ABB"/>
    <w:rsid w:val="00A01CBE"/>
    <w:rsid w:val="00A01EBD"/>
    <w:rsid w:val="00A02096"/>
    <w:rsid w:val="00A0237C"/>
    <w:rsid w:val="00A02EF3"/>
    <w:rsid w:val="00A03BF9"/>
    <w:rsid w:val="00A0584A"/>
    <w:rsid w:val="00A06748"/>
    <w:rsid w:val="00A07CC4"/>
    <w:rsid w:val="00A07EFA"/>
    <w:rsid w:val="00A07FFB"/>
    <w:rsid w:val="00A103A7"/>
    <w:rsid w:val="00A12301"/>
    <w:rsid w:val="00A12982"/>
    <w:rsid w:val="00A13D67"/>
    <w:rsid w:val="00A142D6"/>
    <w:rsid w:val="00A20093"/>
    <w:rsid w:val="00A207D3"/>
    <w:rsid w:val="00A20DAD"/>
    <w:rsid w:val="00A22743"/>
    <w:rsid w:val="00A22B3B"/>
    <w:rsid w:val="00A22BAD"/>
    <w:rsid w:val="00A24A27"/>
    <w:rsid w:val="00A25198"/>
    <w:rsid w:val="00A25571"/>
    <w:rsid w:val="00A26AEA"/>
    <w:rsid w:val="00A27105"/>
    <w:rsid w:val="00A27ACD"/>
    <w:rsid w:val="00A30296"/>
    <w:rsid w:val="00A32195"/>
    <w:rsid w:val="00A3398E"/>
    <w:rsid w:val="00A37BAA"/>
    <w:rsid w:val="00A40B3C"/>
    <w:rsid w:val="00A42333"/>
    <w:rsid w:val="00A43E9F"/>
    <w:rsid w:val="00A4440A"/>
    <w:rsid w:val="00A45828"/>
    <w:rsid w:val="00A46409"/>
    <w:rsid w:val="00A47302"/>
    <w:rsid w:val="00A47728"/>
    <w:rsid w:val="00A51A89"/>
    <w:rsid w:val="00A5245A"/>
    <w:rsid w:val="00A531D2"/>
    <w:rsid w:val="00A53288"/>
    <w:rsid w:val="00A539FD"/>
    <w:rsid w:val="00A5468F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4DF8"/>
    <w:rsid w:val="00A85DAD"/>
    <w:rsid w:val="00A86CB6"/>
    <w:rsid w:val="00A87702"/>
    <w:rsid w:val="00A91900"/>
    <w:rsid w:val="00A92AB8"/>
    <w:rsid w:val="00A93FAC"/>
    <w:rsid w:val="00A949B1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B64DE"/>
    <w:rsid w:val="00AC0768"/>
    <w:rsid w:val="00AC0FE4"/>
    <w:rsid w:val="00AC174F"/>
    <w:rsid w:val="00AC248F"/>
    <w:rsid w:val="00AC263C"/>
    <w:rsid w:val="00AC2F29"/>
    <w:rsid w:val="00AC33AE"/>
    <w:rsid w:val="00AC3845"/>
    <w:rsid w:val="00AC3B01"/>
    <w:rsid w:val="00AC3F87"/>
    <w:rsid w:val="00AC40C5"/>
    <w:rsid w:val="00AC4746"/>
    <w:rsid w:val="00AC7F0E"/>
    <w:rsid w:val="00AD0444"/>
    <w:rsid w:val="00AD0914"/>
    <w:rsid w:val="00AD13FD"/>
    <w:rsid w:val="00AD1C1B"/>
    <w:rsid w:val="00AD1EE1"/>
    <w:rsid w:val="00AD3733"/>
    <w:rsid w:val="00AD442D"/>
    <w:rsid w:val="00AD482A"/>
    <w:rsid w:val="00AD48F7"/>
    <w:rsid w:val="00AD54CC"/>
    <w:rsid w:val="00AD6D29"/>
    <w:rsid w:val="00AD7A12"/>
    <w:rsid w:val="00AD7AD1"/>
    <w:rsid w:val="00AD7D83"/>
    <w:rsid w:val="00AE1947"/>
    <w:rsid w:val="00AE38D9"/>
    <w:rsid w:val="00AE5AB6"/>
    <w:rsid w:val="00AE6172"/>
    <w:rsid w:val="00AF18DD"/>
    <w:rsid w:val="00AF2E9B"/>
    <w:rsid w:val="00AF2F44"/>
    <w:rsid w:val="00AF51A9"/>
    <w:rsid w:val="00AF5442"/>
    <w:rsid w:val="00AF63C5"/>
    <w:rsid w:val="00AF79D0"/>
    <w:rsid w:val="00AF7D3F"/>
    <w:rsid w:val="00B0131B"/>
    <w:rsid w:val="00B019CA"/>
    <w:rsid w:val="00B0343B"/>
    <w:rsid w:val="00B039AF"/>
    <w:rsid w:val="00B03E5E"/>
    <w:rsid w:val="00B03F48"/>
    <w:rsid w:val="00B04A7C"/>
    <w:rsid w:val="00B0531F"/>
    <w:rsid w:val="00B05A02"/>
    <w:rsid w:val="00B0626D"/>
    <w:rsid w:val="00B062AB"/>
    <w:rsid w:val="00B070B8"/>
    <w:rsid w:val="00B1015F"/>
    <w:rsid w:val="00B10FF9"/>
    <w:rsid w:val="00B121F3"/>
    <w:rsid w:val="00B122B9"/>
    <w:rsid w:val="00B12767"/>
    <w:rsid w:val="00B1346D"/>
    <w:rsid w:val="00B139C2"/>
    <w:rsid w:val="00B13EB0"/>
    <w:rsid w:val="00B142C6"/>
    <w:rsid w:val="00B201C9"/>
    <w:rsid w:val="00B2047C"/>
    <w:rsid w:val="00B21A74"/>
    <w:rsid w:val="00B22966"/>
    <w:rsid w:val="00B22BAC"/>
    <w:rsid w:val="00B23A0F"/>
    <w:rsid w:val="00B23E35"/>
    <w:rsid w:val="00B241EC"/>
    <w:rsid w:val="00B27534"/>
    <w:rsid w:val="00B3026B"/>
    <w:rsid w:val="00B31108"/>
    <w:rsid w:val="00B3254B"/>
    <w:rsid w:val="00B32B98"/>
    <w:rsid w:val="00B32C83"/>
    <w:rsid w:val="00B34C89"/>
    <w:rsid w:val="00B35A17"/>
    <w:rsid w:val="00B3672F"/>
    <w:rsid w:val="00B37A3E"/>
    <w:rsid w:val="00B37F91"/>
    <w:rsid w:val="00B40687"/>
    <w:rsid w:val="00B40D7A"/>
    <w:rsid w:val="00B4225D"/>
    <w:rsid w:val="00B434B0"/>
    <w:rsid w:val="00B476CD"/>
    <w:rsid w:val="00B47C2C"/>
    <w:rsid w:val="00B51FE4"/>
    <w:rsid w:val="00B52D8B"/>
    <w:rsid w:val="00B53096"/>
    <w:rsid w:val="00B546C4"/>
    <w:rsid w:val="00B55AFC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04CC"/>
    <w:rsid w:val="00B72ACC"/>
    <w:rsid w:val="00B736C2"/>
    <w:rsid w:val="00B75394"/>
    <w:rsid w:val="00B75A84"/>
    <w:rsid w:val="00B8125D"/>
    <w:rsid w:val="00B81DEF"/>
    <w:rsid w:val="00B82F1B"/>
    <w:rsid w:val="00B83916"/>
    <w:rsid w:val="00B83DFF"/>
    <w:rsid w:val="00B8503A"/>
    <w:rsid w:val="00B87C31"/>
    <w:rsid w:val="00B90C54"/>
    <w:rsid w:val="00B90E9B"/>
    <w:rsid w:val="00B919A9"/>
    <w:rsid w:val="00B93D32"/>
    <w:rsid w:val="00B94FB4"/>
    <w:rsid w:val="00B9558A"/>
    <w:rsid w:val="00B95E78"/>
    <w:rsid w:val="00B9624E"/>
    <w:rsid w:val="00B96C7D"/>
    <w:rsid w:val="00B97F6F"/>
    <w:rsid w:val="00BA1BDD"/>
    <w:rsid w:val="00BA1D26"/>
    <w:rsid w:val="00BA33D5"/>
    <w:rsid w:val="00BA39C2"/>
    <w:rsid w:val="00BA4830"/>
    <w:rsid w:val="00BA528E"/>
    <w:rsid w:val="00BA5DD5"/>
    <w:rsid w:val="00BA662C"/>
    <w:rsid w:val="00BA67CE"/>
    <w:rsid w:val="00BA6A02"/>
    <w:rsid w:val="00BA7494"/>
    <w:rsid w:val="00BA777D"/>
    <w:rsid w:val="00BB0D26"/>
    <w:rsid w:val="00BB0D93"/>
    <w:rsid w:val="00BB1121"/>
    <w:rsid w:val="00BB13B1"/>
    <w:rsid w:val="00BB18B3"/>
    <w:rsid w:val="00BB1B45"/>
    <w:rsid w:val="00BB3A14"/>
    <w:rsid w:val="00BB44B9"/>
    <w:rsid w:val="00BB54D9"/>
    <w:rsid w:val="00BB74AE"/>
    <w:rsid w:val="00BB7A7C"/>
    <w:rsid w:val="00BC0B94"/>
    <w:rsid w:val="00BC128B"/>
    <w:rsid w:val="00BC19DC"/>
    <w:rsid w:val="00BC2736"/>
    <w:rsid w:val="00BC365E"/>
    <w:rsid w:val="00BC50B6"/>
    <w:rsid w:val="00BC5234"/>
    <w:rsid w:val="00BC5C02"/>
    <w:rsid w:val="00BC7C8F"/>
    <w:rsid w:val="00BD0135"/>
    <w:rsid w:val="00BD0B27"/>
    <w:rsid w:val="00BD38BD"/>
    <w:rsid w:val="00BD451F"/>
    <w:rsid w:val="00BE05AF"/>
    <w:rsid w:val="00BE0A7C"/>
    <w:rsid w:val="00BE174A"/>
    <w:rsid w:val="00BE194F"/>
    <w:rsid w:val="00BE1DA9"/>
    <w:rsid w:val="00BE2974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4419"/>
    <w:rsid w:val="00C04495"/>
    <w:rsid w:val="00C05792"/>
    <w:rsid w:val="00C060BC"/>
    <w:rsid w:val="00C066BC"/>
    <w:rsid w:val="00C06F68"/>
    <w:rsid w:val="00C07C21"/>
    <w:rsid w:val="00C07E78"/>
    <w:rsid w:val="00C11E5E"/>
    <w:rsid w:val="00C12124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3F12"/>
    <w:rsid w:val="00C36EDB"/>
    <w:rsid w:val="00C40614"/>
    <w:rsid w:val="00C40EEF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052"/>
    <w:rsid w:val="00C602AF"/>
    <w:rsid w:val="00C60782"/>
    <w:rsid w:val="00C63397"/>
    <w:rsid w:val="00C63AEF"/>
    <w:rsid w:val="00C67061"/>
    <w:rsid w:val="00C672C6"/>
    <w:rsid w:val="00C70255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59C"/>
    <w:rsid w:val="00C85E9D"/>
    <w:rsid w:val="00C87587"/>
    <w:rsid w:val="00C9043E"/>
    <w:rsid w:val="00C919E6"/>
    <w:rsid w:val="00C91D8E"/>
    <w:rsid w:val="00C92BC4"/>
    <w:rsid w:val="00C943B6"/>
    <w:rsid w:val="00C95961"/>
    <w:rsid w:val="00C95EF7"/>
    <w:rsid w:val="00CA29F8"/>
    <w:rsid w:val="00CA332F"/>
    <w:rsid w:val="00CA563B"/>
    <w:rsid w:val="00CA5672"/>
    <w:rsid w:val="00CA5B38"/>
    <w:rsid w:val="00CA64E4"/>
    <w:rsid w:val="00CB00A4"/>
    <w:rsid w:val="00CB043F"/>
    <w:rsid w:val="00CB0A46"/>
    <w:rsid w:val="00CB0A5D"/>
    <w:rsid w:val="00CB12B5"/>
    <w:rsid w:val="00CB32ED"/>
    <w:rsid w:val="00CB472C"/>
    <w:rsid w:val="00CB5E44"/>
    <w:rsid w:val="00CB76A4"/>
    <w:rsid w:val="00CC0FB5"/>
    <w:rsid w:val="00CC5335"/>
    <w:rsid w:val="00CC75D6"/>
    <w:rsid w:val="00CC7F17"/>
    <w:rsid w:val="00CD1F3E"/>
    <w:rsid w:val="00CD2535"/>
    <w:rsid w:val="00CD3A8E"/>
    <w:rsid w:val="00CD510E"/>
    <w:rsid w:val="00CD5637"/>
    <w:rsid w:val="00CD5FCA"/>
    <w:rsid w:val="00CD62B5"/>
    <w:rsid w:val="00CD7055"/>
    <w:rsid w:val="00CE0D67"/>
    <w:rsid w:val="00CE244C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572A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D7B"/>
    <w:rsid w:val="00D1155D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3BC8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37CAA"/>
    <w:rsid w:val="00D40CEF"/>
    <w:rsid w:val="00D4127E"/>
    <w:rsid w:val="00D41398"/>
    <w:rsid w:val="00D41603"/>
    <w:rsid w:val="00D416D7"/>
    <w:rsid w:val="00D41C03"/>
    <w:rsid w:val="00D4222C"/>
    <w:rsid w:val="00D43650"/>
    <w:rsid w:val="00D44FDB"/>
    <w:rsid w:val="00D46064"/>
    <w:rsid w:val="00D507E6"/>
    <w:rsid w:val="00D53E4C"/>
    <w:rsid w:val="00D546F0"/>
    <w:rsid w:val="00D54DA0"/>
    <w:rsid w:val="00D5597A"/>
    <w:rsid w:val="00D55A0F"/>
    <w:rsid w:val="00D56881"/>
    <w:rsid w:val="00D56A0D"/>
    <w:rsid w:val="00D56ABF"/>
    <w:rsid w:val="00D570F3"/>
    <w:rsid w:val="00D57410"/>
    <w:rsid w:val="00D57460"/>
    <w:rsid w:val="00D576E4"/>
    <w:rsid w:val="00D60062"/>
    <w:rsid w:val="00D604B4"/>
    <w:rsid w:val="00D61762"/>
    <w:rsid w:val="00D63AF2"/>
    <w:rsid w:val="00D63B09"/>
    <w:rsid w:val="00D65514"/>
    <w:rsid w:val="00D65689"/>
    <w:rsid w:val="00D6584C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8C2"/>
    <w:rsid w:val="00DA23CF"/>
    <w:rsid w:val="00DA37A8"/>
    <w:rsid w:val="00DA3CE9"/>
    <w:rsid w:val="00DA58B2"/>
    <w:rsid w:val="00DA58E1"/>
    <w:rsid w:val="00DA649B"/>
    <w:rsid w:val="00DA7B74"/>
    <w:rsid w:val="00DB2748"/>
    <w:rsid w:val="00DB53C2"/>
    <w:rsid w:val="00DB619C"/>
    <w:rsid w:val="00DB7731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DC5"/>
    <w:rsid w:val="00DD12E4"/>
    <w:rsid w:val="00DD1319"/>
    <w:rsid w:val="00DD29D8"/>
    <w:rsid w:val="00DD2D28"/>
    <w:rsid w:val="00DD370A"/>
    <w:rsid w:val="00DD3ABB"/>
    <w:rsid w:val="00DD5820"/>
    <w:rsid w:val="00DD5B11"/>
    <w:rsid w:val="00DD7BE0"/>
    <w:rsid w:val="00DD7EA6"/>
    <w:rsid w:val="00DE19DD"/>
    <w:rsid w:val="00DE26CF"/>
    <w:rsid w:val="00DE2D12"/>
    <w:rsid w:val="00DE3E92"/>
    <w:rsid w:val="00DE428D"/>
    <w:rsid w:val="00DE478F"/>
    <w:rsid w:val="00DE4AA5"/>
    <w:rsid w:val="00DE4FA2"/>
    <w:rsid w:val="00DE58FA"/>
    <w:rsid w:val="00DE6573"/>
    <w:rsid w:val="00DE6816"/>
    <w:rsid w:val="00DF0619"/>
    <w:rsid w:val="00DF0C3B"/>
    <w:rsid w:val="00DF30A8"/>
    <w:rsid w:val="00DF588F"/>
    <w:rsid w:val="00DF6479"/>
    <w:rsid w:val="00DF6B4C"/>
    <w:rsid w:val="00DF6CFB"/>
    <w:rsid w:val="00DF7819"/>
    <w:rsid w:val="00E00406"/>
    <w:rsid w:val="00E00FE7"/>
    <w:rsid w:val="00E01D44"/>
    <w:rsid w:val="00E01DB1"/>
    <w:rsid w:val="00E01F77"/>
    <w:rsid w:val="00E02ED6"/>
    <w:rsid w:val="00E04EEA"/>
    <w:rsid w:val="00E059F3"/>
    <w:rsid w:val="00E05DD8"/>
    <w:rsid w:val="00E05F59"/>
    <w:rsid w:val="00E06121"/>
    <w:rsid w:val="00E07ACA"/>
    <w:rsid w:val="00E07CF8"/>
    <w:rsid w:val="00E10490"/>
    <w:rsid w:val="00E107EC"/>
    <w:rsid w:val="00E11ECD"/>
    <w:rsid w:val="00E12A7A"/>
    <w:rsid w:val="00E132AD"/>
    <w:rsid w:val="00E134B9"/>
    <w:rsid w:val="00E1373D"/>
    <w:rsid w:val="00E13A8D"/>
    <w:rsid w:val="00E13F7D"/>
    <w:rsid w:val="00E14227"/>
    <w:rsid w:val="00E148D3"/>
    <w:rsid w:val="00E14960"/>
    <w:rsid w:val="00E165B0"/>
    <w:rsid w:val="00E17315"/>
    <w:rsid w:val="00E203FD"/>
    <w:rsid w:val="00E219D5"/>
    <w:rsid w:val="00E2309E"/>
    <w:rsid w:val="00E23B72"/>
    <w:rsid w:val="00E260FB"/>
    <w:rsid w:val="00E263D0"/>
    <w:rsid w:val="00E26A70"/>
    <w:rsid w:val="00E3083B"/>
    <w:rsid w:val="00E30925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188B"/>
    <w:rsid w:val="00E825B6"/>
    <w:rsid w:val="00E84541"/>
    <w:rsid w:val="00E8559C"/>
    <w:rsid w:val="00E857B6"/>
    <w:rsid w:val="00E85A93"/>
    <w:rsid w:val="00E9111D"/>
    <w:rsid w:val="00E91569"/>
    <w:rsid w:val="00E9192B"/>
    <w:rsid w:val="00E91CFC"/>
    <w:rsid w:val="00E92188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E"/>
    <w:rsid w:val="00EA73FF"/>
    <w:rsid w:val="00EB12DC"/>
    <w:rsid w:val="00EB1D09"/>
    <w:rsid w:val="00EB1D56"/>
    <w:rsid w:val="00EB35E7"/>
    <w:rsid w:val="00EB4AF4"/>
    <w:rsid w:val="00EB74F9"/>
    <w:rsid w:val="00EC077F"/>
    <w:rsid w:val="00EC08B3"/>
    <w:rsid w:val="00EC2199"/>
    <w:rsid w:val="00EC2807"/>
    <w:rsid w:val="00EC2C02"/>
    <w:rsid w:val="00EC3C72"/>
    <w:rsid w:val="00EC4EA2"/>
    <w:rsid w:val="00ED117B"/>
    <w:rsid w:val="00ED23AD"/>
    <w:rsid w:val="00ED330C"/>
    <w:rsid w:val="00ED5A32"/>
    <w:rsid w:val="00ED6254"/>
    <w:rsid w:val="00ED68EE"/>
    <w:rsid w:val="00ED6C19"/>
    <w:rsid w:val="00EE0A44"/>
    <w:rsid w:val="00EE2196"/>
    <w:rsid w:val="00EE2404"/>
    <w:rsid w:val="00EE2DF2"/>
    <w:rsid w:val="00EE39D0"/>
    <w:rsid w:val="00EE51F2"/>
    <w:rsid w:val="00EE699E"/>
    <w:rsid w:val="00EE73CE"/>
    <w:rsid w:val="00EE7C55"/>
    <w:rsid w:val="00EF072C"/>
    <w:rsid w:val="00EF0B3B"/>
    <w:rsid w:val="00EF6554"/>
    <w:rsid w:val="00EF67DA"/>
    <w:rsid w:val="00EF7B0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7DD"/>
    <w:rsid w:val="00F22DAE"/>
    <w:rsid w:val="00F22E0F"/>
    <w:rsid w:val="00F239B6"/>
    <w:rsid w:val="00F2439C"/>
    <w:rsid w:val="00F30A7E"/>
    <w:rsid w:val="00F320DF"/>
    <w:rsid w:val="00F3286B"/>
    <w:rsid w:val="00F335C8"/>
    <w:rsid w:val="00F33F84"/>
    <w:rsid w:val="00F3414D"/>
    <w:rsid w:val="00F34D8C"/>
    <w:rsid w:val="00F35791"/>
    <w:rsid w:val="00F36970"/>
    <w:rsid w:val="00F37818"/>
    <w:rsid w:val="00F401BA"/>
    <w:rsid w:val="00F4079D"/>
    <w:rsid w:val="00F41950"/>
    <w:rsid w:val="00F41C79"/>
    <w:rsid w:val="00F41F6E"/>
    <w:rsid w:val="00F42053"/>
    <w:rsid w:val="00F42BE4"/>
    <w:rsid w:val="00F43E0A"/>
    <w:rsid w:val="00F448F4"/>
    <w:rsid w:val="00F45242"/>
    <w:rsid w:val="00F45AB1"/>
    <w:rsid w:val="00F45C23"/>
    <w:rsid w:val="00F45FC0"/>
    <w:rsid w:val="00F46BAD"/>
    <w:rsid w:val="00F46D70"/>
    <w:rsid w:val="00F47143"/>
    <w:rsid w:val="00F4758A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6662B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5CBC"/>
    <w:rsid w:val="00F77175"/>
    <w:rsid w:val="00F832A2"/>
    <w:rsid w:val="00F8338E"/>
    <w:rsid w:val="00F85AF1"/>
    <w:rsid w:val="00F90BA4"/>
    <w:rsid w:val="00F936A3"/>
    <w:rsid w:val="00F959A4"/>
    <w:rsid w:val="00F959FD"/>
    <w:rsid w:val="00F95E42"/>
    <w:rsid w:val="00F96006"/>
    <w:rsid w:val="00F966C0"/>
    <w:rsid w:val="00F96BA0"/>
    <w:rsid w:val="00F970AA"/>
    <w:rsid w:val="00F97B9A"/>
    <w:rsid w:val="00FA0954"/>
    <w:rsid w:val="00FA1991"/>
    <w:rsid w:val="00FA264A"/>
    <w:rsid w:val="00FA38B2"/>
    <w:rsid w:val="00FA5CD5"/>
    <w:rsid w:val="00FA7295"/>
    <w:rsid w:val="00FB089A"/>
    <w:rsid w:val="00FB1848"/>
    <w:rsid w:val="00FB3A49"/>
    <w:rsid w:val="00FB4062"/>
    <w:rsid w:val="00FB494A"/>
    <w:rsid w:val="00FB5073"/>
    <w:rsid w:val="00FC188E"/>
    <w:rsid w:val="00FC2883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C48"/>
    <w:rsid w:val="00FD0ED5"/>
    <w:rsid w:val="00FD15DD"/>
    <w:rsid w:val="00FD3373"/>
    <w:rsid w:val="00FD450C"/>
    <w:rsid w:val="00FD4C18"/>
    <w:rsid w:val="00FD6CD0"/>
    <w:rsid w:val="00FD733D"/>
    <w:rsid w:val="00FD73EA"/>
    <w:rsid w:val="00FD77EE"/>
    <w:rsid w:val="00FD7A39"/>
    <w:rsid w:val="00FE5E39"/>
    <w:rsid w:val="00FE63A1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7A79A1E1-2589-4480-A0E9-A1972CE93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AF51A9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4E50D8"/>
    <w:pPr>
      <w:keepNext/>
      <w:numPr>
        <w:numId w:val="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0"/>
    <w:link w:val="20"/>
    <w:autoRedefine/>
    <w:qFormat/>
    <w:rsid w:val="000C7D86"/>
    <w:pPr>
      <w:keepNext/>
      <w:keepLines/>
      <w:numPr>
        <w:ilvl w:val="1"/>
        <w:numId w:val="3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0">
    <w:name w:val="heading 3"/>
    <w:aliases w:val="ALT+3"/>
    <w:basedOn w:val="a2"/>
    <w:link w:val="31"/>
    <w:autoRedefine/>
    <w:qFormat/>
    <w:rsid w:val="00295C40"/>
    <w:pPr>
      <w:keepNext/>
      <w:keepLines/>
      <w:spacing w:before="200"/>
      <w:ind w:left="0"/>
      <w:outlineLvl w:val="2"/>
    </w:pPr>
    <w:rPr>
      <w:rFonts w:ascii="Huawei Sans" w:hAnsi="Huawei Sans"/>
      <w:noProof/>
    </w:rPr>
  </w:style>
  <w:style w:type="paragraph" w:styleId="40">
    <w:name w:val="heading 4"/>
    <w:aliases w:val="ALT+4"/>
    <w:basedOn w:val="a2"/>
    <w:next w:val="5"/>
    <w:link w:val="41"/>
    <w:autoRedefine/>
    <w:qFormat/>
    <w:rsid w:val="00E8188B"/>
    <w:pPr>
      <w:keepNext/>
      <w:keepLines/>
      <w:outlineLvl w:val="3"/>
    </w:pPr>
    <w:rPr>
      <w:rFonts w:ascii="方正兰亭黑简体" w:hAnsi="方正兰亭黑简体" w:cs="Huawei Sans"/>
      <w:noProof/>
      <w:sz w:val="28"/>
    </w:rPr>
  </w:style>
  <w:style w:type="paragraph" w:styleId="5">
    <w:name w:val="heading 5"/>
    <w:aliases w:val="ALT+5"/>
    <w:basedOn w:val="a2"/>
    <w:next w:val="BlockLabel"/>
    <w:link w:val="52"/>
    <w:autoRedefine/>
    <w:qFormat/>
    <w:rsid w:val="004E50D8"/>
    <w:pPr>
      <w:keepNext/>
      <w:keepLines/>
      <w:numPr>
        <w:ilvl w:val="4"/>
        <w:numId w:val="3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link w:val="60"/>
    <w:qFormat/>
    <w:rsid w:val="004E50D8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0"/>
    <w:rsid w:val="004E50D8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"/>
    <w:link w:val="80"/>
    <w:rsid w:val="004E50D8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0"/>
    <w:next w:val="a2"/>
    <w:link w:val="90"/>
    <w:rsid w:val="004E50D8"/>
    <w:p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4E50D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4E50D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4E50D8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rsid w:val="004E50D8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4E50D8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4E50D8"/>
  </w:style>
  <w:style w:type="paragraph" w:customStyle="1" w:styleId="FigureDescription">
    <w:name w:val="Figure Description"/>
    <w:next w:val="Figure"/>
    <w:link w:val="FigureDescription0"/>
    <w:rsid w:val="004E50D8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4E50D8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4E50D8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4E50D8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4E50D8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E50D8"/>
    <w:pPr>
      <w:numPr>
        <w:ilvl w:val="0"/>
        <w:numId w:val="0"/>
      </w:numPr>
    </w:pPr>
  </w:style>
  <w:style w:type="paragraph" w:customStyle="1" w:styleId="Heading3NoNumber">
    <w:name w:val="Heading3 No Number"/>
    <w:basedOn w:val="30"/>
    <w:next w:val="a2"/>
    <w:link w:val="Heading3NoNumber0"/>
    <w:autoRedefine/>
    <w:rsid w:val="004E50D8"/>
    <w:p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4E50D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4E50D8"/>
    <w:pPr>
      <w:spacing w:after="560"/>
    </w:pPr>
  </w:style>
  <w:style w:type="paragraph" w:customStyle="1" w:styleId="ItemList">
    <w:name w:val="Item List"/>
    <w:link w:val="ItemList0"/>
    <w:rsid w:val="004E50D8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4E50D8"/>
    <w:pPr>
      <w:numPr>
        <w:numId w:val="7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4E50D8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4E50D8"/>
    <w:pPr>
      <w:numPr>
        <w:ilvl w:val="6"/>
        <w:numId w:val="3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4E50D8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4E50D8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4E50D8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4E50D8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4E50D8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4E50D8"/>
    <w:pPr>
      <w:keepNext/>
      <w:numPr>
        <w:numId w:val="10"/>
      </w:numPr>
    </w:pPr>
  </w:style>
  <w:style w:type="paragraph" w:customStyle="1" w:styleId="11">
    <w:name w:val="表格1"/>
    <w:basedOn w:val="TableHeading"/>
    <w:link w:val="12"/>
    <w:rsid w:val="004E50D8"/>
    <w:pPr>
      <w:jc w:val="center"/>
    </w:pPr>
    <w:rPr>
      <w:b/>
    </w:rPr>
  </w:style>
  <w:style w:type="table" w:styleId="a8">
    <w:name w:val="Table Grid"/>
    <w:basedOn w:val="a4"/>
    <w:rsid w:val="004E50D8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4E50D8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4E50D8"/>
    <w:pPr>
      <w:numPr>
        <w:numId w:val="5"/>
      </w:numPr>
    </w:pPr>
  </w:style>
  <w:style w:type="paragraph" w:customStyle="1" w:styleId="SubItemListText">
    <w:name w:val="Sub Item List Text"/>
    <w:rsid w:val="004E50D8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link w:val="aa"/>
    <w:qFormat/>
    <w:rsid w:val="004E50D8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b">
    <w:name w:val="Table Professional"/>
    <w:basedOn w:val="a4"/>
    <w:semiHidden/>
    <w:rsid w:val="004E50D8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4E50D8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4E50D8"/>
    <w:rPr>
      <w:sz w:val="18"/>
      <w:szCs w:val="18"/>
    </w:rPr>
  </w:style>
  <w:style w:type="paragraph" w:customStyle="1" w:styleId="TerminalDisplay">
    <w:name w:val="Terminal Display"/>
    <w:rsid w:val="004E50D8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4E50D8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4E50D8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4E50D8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4E50D8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4E50D8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4E50D8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4E50D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4E50D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4E50D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4E50D8"/>
    <w:rPr>
      <w:sz w:val="24"/>
    </w:rPr>
  </w:style>
  <w:style w:type="paragraph" w:styleId="21">
    <w:name w:val="index 2"/>
    <w:basedOn w:val="a2"/>
    <w:next w:val="a2"/>
    <w:autoRedefine/>
    <w:semiHidden/>
    <w:rsid w:val="004E50D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4E50D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4E50D8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E50D8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E50D8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E50D8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E50D8"/>
    <w:pPr>
      <w:ind w:left="1890" w:hanging="210"/>
    </w:pPr>
    <w:rPr>
      <w:sz w:val="20"/>
      <w:szCs w:val="20"/>
    </w:rPr>
  </w:style>
  <w:style w:type="paragraph" w:styleId="ac">
    <w:name w:val="table of figures"/>
    <w:basedOn w:val="a2"/>
    <w:next w:val="a2"/>
    <w:semiHidden/>
    <w:rsid w:val="004E50D8"/>
    <w:pPr>
      <w:spacing w:afterLines="50"/>
      <w:ind w:leftChars="300" w:left="300"/>
    </w:pPr>
    <w:rPr>
      <w:sz w:val="20"/>
      <w:szCs w:val="20"/>
    </w:rPr>
  </w:style>
  <w:style w:type="paragraph" w:styleId="ad">
    <w:name w:val="Document Map"/>
    <w:basedOn w:val="a2"/>
    <w:link w:val="ae"/>
    <w:semiHidden/>
    <w:rsid w:val="004E50D8"/>
    <w:pPr>
      <w:shd w:val="clear" w:color="auto" w:fill="000080"/>
    </w:pPr>
  </w:style>
  <w:style w:type="paragraph" w:styleId="af">
    <w:name w:val="footer"/>
    <w:basedOn w:val="HeadingLeft"/>
    <w:link w:val="af0"/>
    <w:uiPriority w:val="99"/>
    <w:rsid w:val="004E50D8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4E50D8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rsid w:val="004E50D8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1">
    <w:name w:val="Hyperlink"/>
    <w:uiPriority w:val="99"/>
    <w:rsid w:val="004E50D8"/>
    <w:rPr>
      <w:color w:val="0000FF"/>
      <w:u w:val="none"/>
    </w:rPr>
  </w:style>
  <w:style w:type="paragraph" w:customStyle="1" w:styleId="CopyrightDeclaration">
    <w:name w:val="Copyright Declaration"/>
    <w:semiHidden/>
    <w:rsid w:val="004E50D8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TableHeading">
    <w:name w:val="Table Heading"/>
    <w:basedOn w:val="a2"/>
    <w:link w:val="TableHeading0"/>
    <w:rsid w:val="004E50D8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4E50D8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4E50D8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2">
    <w:name w:val="macro"/>
    <w:link w:val="af3"/>
    <w:semiHidden/>
    <w:rsid w:val="004E50D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4">
    <w:name w:val="footnote text"/>
    <w:basedOn w:val="a2"/>
    <w:link w:val="af5"/>
    <w:uiPriority w:val="99"/>
    <w:rsid w:val="004E50D8"/>
    <w:rPr>
      <w:sz w:val="18"/>
      <w:szCs w:val="18"/>
    </w:rPr>
  </w:style>
  <w:style w:type="character" w:styleId="af6">
    <w:name w:val="footnote reference"/>
    <w:basedOn w:val="a3"/>
    <w:rsid w:val="004E50D8"/>
    <w:rPr>
      <w:vertAlign w:val="superscript"/>
    </w:rPr>
  </w:style>
  <w:style w:type="paragraph" w:styleId="af7">
    <w:name w:val="Balloon Text"/>
    <w:basedOn w:val="a2"/>
    <w:link w:val="af8"/>
    <w:semiHidden/>
    <w:rsid w:val="004E50D8"/>
    <w:rPr>
      <w:sz w:val="18"/>
      <w:szCs w:val="18"/>
    </w:rPr>
  </w:style>
  <w:style w:type="paragraph" w:styleId="af9">
    <w:name w:val="annotation text"/>
    <w:basedOn w:val="a2"/>
    <w:link w:val="afa"/>
    <w:semiHidden/>
    <w:rsid w:val="004E50D8"/>
  </w:style>
  <w:style w:type="character" w:styleId="afb">
    <w:name w:val="annotation reference"/>
    <w:basedOn w:val="a3"/>
    <w:semiHidden/>
    <w:rsid w:val="004E50D8"/>
    <w:rPr>
      <w:sz w:val="21"/>
      <w:szCs w:val="21"/>
    </w:rPr>
  </w:style>
  <w:style w:type="paragraph" w:styleId="afc">
    <w:name w:val="annotation subject"/>
    <w:basedOn w:val="af9"/>
    <w:next w:val="af9"/>
    <w:link w:val="afd"/>
    <w:semiHidden/>
    <w:rsid w:val="004E50D8"/>
    <w:rPr>
      <w:b/>
      <w:bCs/>
    </w:rPr>
  </w:style>
  <w:style w:type="paragraph" w:styleId="42">
    <w:name w:val="index 4"/>
    <w:basedOn w:val="a2"/>
    <w:next w:val="a2"/>
    <w:autoRedefine/>
    <w:semiHidden/>
    <w:rsid w:val="004E50D8"/>
    <w:pPr>
      <w:ind w:left="1260"/>
    </w:pPr>
  </w:style>
  <w:style w:type="paragraph" w:styleId="afe">
    <w:name w:val="index heading"/>
    <w:basedOn w:val="a2"/>
    <w:next w:val="13"/>
    <w:semiHidden/>
    <w:rsid w:val="004E50D8"/>
    <w:rPr>
      <w:rFonts w:ascii="Arial" w:hAnsi="Arial"/>
      <w:b/>
      <w:bCs/>
    </w:rPr>
  </w:style>
  <w:style w:type="paragraph" w:styleId="aff">
    <w:name w:val="caption"/>
    <w:basedOn w:val="a2"/>
    <w:next w:val="a2"/>
    <w:link w:val="aff0"/>
    <w:qFormat/>
    <w:rsid w:val="004E50D8"/>
    <w:pPr>
      <w:spacing w:before="152"/>
    </w:pPr>
    <w:rPr>
      <w:rFonts w:ascii="Arial" w:eastAsia="黑体" w:hAnsi="Arial"/>
      <w:sz w:val="20"/>
      <w:szCs w:val="20"/>
    </w:rPr>
  </w:style>
  <w:style w:type="paragraph" w:styleId="aff1">
    <w:name w:val="endnote text"/>
    <w:basedOn w:val="a2"/>
    <w:link w:val="aff2"/>
    <w:semiHidden/>
    <w:rsid w:val="004E50D8"/>
  </w:style>
  <w:style w:type="character" w:styleId="aff3">
    <w:name w:val="endnote reference"/>
    <w:basedOn w:val="a3"/>
    <w:semiHidden/>
    <w:rsid w:val="004E50D8"/>
    <w:rPr>
      <w:vertAlign w:val="superscript"/>
    </w:rPr>
  </w:style>
  <w:style w:type="paragraph" w:styleId="aff4">
    <w:name w:val="table of authorities"/>
    <w:basedOn w:val="a2"/>
    <w:next w:val="a2"/>
    <w:semiHidden/>
    <w:rsid w:val="004E50D8"/>
    <w:pPr>
      <w:ind w:left="420"/>
    </w:pPr>
  </w:style>
  <w:style w:type="paragraph" w:styleId="aff5">
    <w:name w:val="toa heading"/>
    <w:basedOn w:val="a2"/>
    <w:next w:val="a2"/>
    <w:semiHidden/>
    <w:rsid w:val="004E50D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4E50D8"/>
    <w:pPr>
      <w:outlineLvl w:val="9"/>
    </w:pPr>
  </w:style>
  <w:style w:type="character" w:styleId="HTML">
    <w:name w:val="HTML Variable"/>
    <w:basedOn w:val="a3"/>
    <w:semiHidden/>
    <w:rsid w:val="004E50D8"/>
    <w:rPr>
      <w:i/>
      <w:iCs/>
    </w:rPr>
  </w:style>
  <w:style w:type="character" w:styleId="HTML0">
    <w:name w:val="HTML Typewriter"/>
    <w:basedOn w:val="a3"/>
    <w:semiHidden/>
    <w:rsid w:val="004E50D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4E50D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3"/>
    <w:semiHidden/>
    <w:rsid w:val="004E50D8"/>
    <w:rPr>
      <w:i/>
      <w:iCs/>
    </w:rPr>
  </w:style>
  <w:style w:type="character" w:styleId="HTML4">
    <w:name w:val="HTML Definition"/>
    <w:basedOn w:val="a3"/>
    <w:semiHidden/>
    <w:rsid w:val="004E50D8"/>
    <w:rPr>
      <w:i/>
      <w:iCs/>
    </w:rPr>
  </w:style>
  <w:style w:type="character" w:styleId="HTML5">
    <w:name w:val="HTML Keyboard"/>
    <w:basedOn w:val="a3"/>
    <w:semiHidden/>
    <w:rsid w:val="004E50D8"/>
    <w:rPr>
      <w:rFonts w:ascii="Courier New" w:hAnsi="Courier New" w:cs="Courier New"/>
      <w:sz w:val="20"/>
      <w:szCs w:val="20"/>
    </w:rPr>
  </w:style>
  <w:style w:type="character" w:styleId="HTML6">
    <w:name w:val="HTML Acronym"/>
    <w:basedOn w:val="a3"/>
    <w:semiHidden/>
    <w:rsid w:val="004E50D8"/>
  </w:style>
  <w:style w:type="character" w:styleId="HTML7">
    <w:name w:val="HTML Sample"/>
    <w:basedOn w:val="a3"/>
    <w:semiHidden/>
    <w:rsid w:val="004E50D8"/>
    <w:rPr>
      <w:rFonts w:ascii="Courier New" w:hAnsi="Courier New" w:cs="Courier New"/>
    </w:rPr>
  </w:style>
  <w:style w:type="character" w:styleId="HTML8">
    <w:name w:val="HTML Cite"/>
    <w:basedOn w:val="a3"/>
    <w:semiHidden/>
    <w:rsid w:val="004E50D8"/>
    <w:rPr>
      <w:i/>
      <w:iCs/>
    </w:rPr>
  </w:style>
  <w:style w:type="paragraph" w:styleId="HTML9">
    <w:name w:val="HTML Preformatted"/>
    <w:basedOn w:val="a2"/>
    <w:link w:val="HTMLa"/>
    <w:semiHidden/>
    <w:rsid w:val="004E50D8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6">
    <w:name w:val="Table Theme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7">
    <w:name w:val="Salutation"/>
    <w:basedOn w:val="a2"/>
    <w:next w:val="a2"/>
    <w:link w:val="aff8"/>
    <w:semiHidden/>
    <w:rsid w:val="004E50D8"/>
  </w:style>
  <w:style w:type="paragraph" w:styleId="aff9">
    <w:name w:val="Plain Text"/>
    <w:basedOn w:val="a2"/>
    <w:link w:val="affa"/>
    <w:semiHidden/>
    <w:rsid w:val="004E50D8"/>
    <w:rPr>
      <w:rFonts w:ascii="宋体" w:hAnsi="Courier New" w:cs="Courier New"/>
    </w:rPr>
  </w:style>
  <w:style w:type="table" w:styleId="affb">
    <w:name w:val="Table Elegant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c">
    <w:name w:val="E-mail Signature"/>
    <w:basedOn w:val="a2"/>
    <w:link w:val="affd"/>
    <w:semiHidden/>
    <w:rsid w:val="004E50D8"/>
  </w:style>
  <w:style w:type="paragraph" w:styleId="affe">
    <w:name w:val="Subtitle"/>
    <w:basedOn w:val="a2"/>
    <w:link w:val="afff"/>
    <w:qFormat/>
    <w:rsid w:val="004E50D8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0">
    <w:name w:val="envelope return"/>
    <w:basedOn w:val="a2"/>
    <w:semiHidden/>
    <w:rsid w:val="004E50D8"/>
    <w:rPr>
      <w:rFonts w:ascii="Arial" w:hAnsi="Arial"/>
    </w:rPr>
  </w:style>
  <w:style w:type="table" w:styleId="17">
    <w:name w:val="Table Simple 1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1">
    <w:name w:val="Closing"/>
    <w:basedOn w:val="a2"/>
    <w:link w:val="afff2"/>
    <w:semiHidden/>
    <w:rsid w:val="004E50D8"/>
    <w:pPr>
      <w:ind w:leftChars="2100" w:left="100"/>
    </w:pPr>
  </w:style>
  <w:style w:type="table" w:styleId="18">
    <w:name w:val="Table Subtle 1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3">
    <w:name w:val="List"/>
    <w:basedOn w:val="a2"/>
    <w:semiHidden/>
    <w:rsid w:val="004E50D8"/>
    <w:pPr>
      <w:ind w:left="200" w:hangingChars="200" w:hanging="200"/>
    </w:pPr>
  </w:style>
  <w:style w:type="paragraph" w:styleId="28">
    <w:name w:val="List 2"/>
    <w:basedOn w:val="a2"/>
    <w:semiHidden/>
    <w:rsid w:val="004E50D8"/>
    <w:pPr>
      <w:ind w:leftChars="200" w:left="100" w:hangingChars="200" w:hanging="200"/>
    </w:pPr>
  </w:style>
  <w:style w:type="paragraph" w:styleId="38">
    <w:name w:val="List 3"/>
    <w:basedOn w:val="a2"/>
    <w:semiHidden/>
    <w:rsid w:val="004E50D8"/>
    <w:pPr>
      <w:ind w:leftChars="400" w:left="100" w:hangingChars="200" w:hanging="200"/>
    </w:pPr>
  </w:style>
  <w:style w:type="paragraph" w:styleId="44">
    <w:name w:val="List 4"/>
    <w:basedOn w:val="a2"/>
    <w:semiHidden/>
    <w:rsid w:val="004E50D8"/>
    <w:pPr>
      <w:ind w:leftChars="600" w:left="100" w:hangingChars="200" w:hanging="200"/>
    </w:pPr>
  </w:style>
  <w:style w:type="paragraph" w:styleId="54">
    <w:name w:val="List 5"/>
    <w:basedOn w:val="a2"/>
    <w:semiHidden/>
    <w:rsid w:val="004E50D8"/>
    <w:pPr>
      <w:ind w:leftChars="800" w:left="100" w:hangingChars="200" w:hanging="200"/>
    </w:pPr>
  </w:style>
  <w:style w:type="paragraph" w:styleId="a1">
    <w:name w:val="List Number"/>
    <w:basedOn w:val="a2"/>
    <w:semiHidden/>
    <w:rsid w:val="004E50D8"/>
    <w:pPr>
      <w:numPr>
        <w:numId w:val="1"/>
      </w:numPr>
    </w:pPr>
  </w:style>
  <w:style w:type="paragraph" w:styleId="29">
    <w:name w:val="List Number 2"/>
    <w:basedOn w:val="a2"/>
    <w:semiHidden/>
    <w:rsid w:val="004E50D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4E50D8"/>
    <w:pPr>
      <w:tabs>
        <w:tab w:val="num" w:pos="432"/>
      </w:tabs>
      <w:ind w:left="432" w:hanging="432"/>
    </w:pPr>
  </w:style>
  <w:style w:type="paragraph" w:styleId="4">
    <w:name w:val="List Number 4"/>
    <w:basedOn w:val="a2"/>
    <w:semiHidden/>
    <w:rsid w:val="004E50D8"/>
    <w:pPr>
      <w:numPr>
        <w:numId w:val="16"/>
      </w:numPr>
    </w:pPr>
  </w:style>
  <w:style w:type="paragraph" w:styleId="55">
    <w:name w:val="List Number 5"/>
    <w:basedOn w:val="a2"/>
    <w:semiHidden/>
    <w:rsid w:val="004E50D8"/>
    <w:pPr>
      <w:ind w:left="0"/>
    </w:pPr>
  </w:style>
  <w:style w:type="paragraph" w:styleId="afff4">
    <w:name w:val="List Continue"/>
    <w:basedOn w:val="a2"/>
    <w:semiHidden/>
    <w:rsid w:val="004E50D8"/>
    <w:pPr>
      <w:spacing w:after="120"/>
      <w:ind w:leftChars="200" w:left="420"/>
    </w:pPr>
  </w:style>
  <w:style w:type="paragraph" w:styleId="2a">
    <w:name w:val="List Continue 2"/>
    <w:basedOn w:val="a2"/>
    <w:semiHidden/>
    <w:rsid w:val="004E50D8"/>
    <w:pPr>
      <w:spacing w:after="120"/>
      <w:ind w:leftChars="400" w:left="840"/>
    </w:pPr>
  </w:style>
  <w:style w:type="paragraph" w:styleId="3a">
    <w:name w:val="List Continue 3"/>
    <w:basedOn w:val="a2"/>
    <w:semiHidden/>
    <w:rsid w:val="004E50D8"/>
    <w:pPr>
      <w:spacing w:after="120"/>
      <w:ind w:leftChars="600" w:left="1260"/>
    </w:pPr>
  </w:style>
  <w:style w:type="paragraph" w:styleId="45">
    <w:name w:val="List Continue 4"/>
    <w:basedOn w:val="a2"/>
    <w:semiHidden/>
    <w:rsid w:val="004E50D8"/>
    <w:pPr>
      <w:spacing w:after="120"/>
      <w:ind w:leftChars="800" w:left="1680"/>
    </w:pPr>
  </w:style>
  <w:style w:type="paragraph" w:styleId="56">
    <w:name w:val="List Continue 5"/>
    <w:basedOn w:val="a2"/>
    <w:semiHidden/>
    <w:rsid w:val="004E50D8"/>
    <w:pPr>
      <w:spacing w:after="120"/>
      <w:ind w:leftChars="1000" w:left="2100"/>
    </w:pPr>
  </w:style>
  <w:style w:type="paragraph" w:styleId="afff5">
    <w:name w:val="List Bullet"/>
    <w:basedOn w:val="a2"/>
    <w:autoRedefine/>
    <w:semiHidden/>
    <w:rsid w:val="004E50D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4E50D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4E50D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4E50D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4E50D8"/>
    <w:pPr>
      <w:numPr>
        <w:numId w:val="2"/>
      </w:numPr>
    </w:pPr>
  </w:style>
  <w:style w:type="table" w:styleId="1a">
    <w:name w:val="Table List 1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f6">
    <w:name w:val="Table Contemporary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7">
    <w:name w:val="Normal (Web)"/>
    <w:basedOn w:val="a2"/>
    <w:semiHidden/>
    <w:rsid w:val="004E50D8"/>
    <w:rPr>
      <w:rFonts w:cs="Times New Roman"/>
    </w:rPr>
  </w:style>
  <w:style w:type="paragraph" w:styleId="afff8">
    <w:name w:val="Signature"/>
    <w:basedOn w:val="a2"/>
    <w:link w:val="afff9"/>
    <w:semiHidden/>
    <w:rsid w:val="004E50D8"/>
    <w:pPr>
      <w:ind w:leftChars="2100" w:left="100"/>
    </w:pPr>
  </w:style>
  <w:style w:type="character" w:styleId="afffa">
    <w:name w:val="Emphasis"/>
    <w:basedOn w:val="a3"/>
    <w:qFormat/>
    <w:rsid w:val="004E50D8"/>
    <w:rPr>
      <w:i/>
      <w:iCs/>
    </w:rPr>
  </w:style>
  <w:style w:type="paragraph" w:styleId="afffb">
    <w:name w:val="Date"/>
    <w:basedOn w:val="a2"/>
    <w:next w:val="a2"/>
    <w:link w:val="afffc"/>
    <w:rsid w:val="004E50D8"/>
    <w:pPr>
      <w:ind w:leftChars="2500" w:left="100"/>
    </w:pPr>
  </w:style>
  <w:style w:type="table" w:styleId="1b">
    <w:name w:val="Table Columns 1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4E50D8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d">
    <w:name w:val="Block Text"/>
    <w:basedOn w:val="a2"/>
    <w:rsid w:val="004E50D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4E50D8"/>
    <w:pPr>
      <w:numPr>
        <w:numId w:val="6"/>
      </w:numPr>
    </w:pPr>
  </w:style>
  <w:style w:type="paragraph" w:styleId="afffe">
    <w:name w:val="envelope address"/>
    <w:basedOn w:val="a2"/>
    <w:semiHidden/>
    <w:rsid w:val="004E50D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f">
    <w:name w:val="Message Header"/>
    <w:basedOn w:val="a2"/>
    <w:link w:val="affff0"/>
    <w:semiHidden/>
    <w:rsid w:val="004E50D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f1">
    <w:name w:val="line number"/>
    <w:basedOn w:val="a3"/>
    <w:semiHidden/>
    <w:rsid w:val="004E50D8"/>
  </w:style>
  <w:style w:type="character" w:styleId="affff2">
    <w:name w:val="Strong"/>
    <w:basedOn w:val="a3"/>
    <w:qFormat/>
    <w:rsid w:val="004E50D8"/>
    <w:rPr>
      <w:b/>
      <w:bCs/>
    </w:rPr>
  </w:style>
  <w:style w:type="character" w:styleId="affff3">
    <w:name w:val="page number"/>
    <w:basedOn w:val="a3"/>
    <w:semiHidden/>
    <w:rsid w:val="004E50D8"/>
  </w:style>
  <w:style w:type="character" w:styleId="affff4">
    <w:name w:val="FollowedHyperlink"/>
    <w:semiHidden/>
    <w:rsid w:val="004E50D8"/>
    <w:rPr>
      <w:color w:val="800080"/>
      <w:u w:val="none"/>
    </w:rPr>
  </w:style>
  <w:style w:type="paragraph" w:styleId="affff5">
    <w:name w:val="Body Text"/>
    <w:basedOn w:val="a2"/>
    <w:link w:val="affff6"/>
    <w:rsid w:val="004E50D8"/>
    <w:pPr>
      <w:spacing w:after="120"/>
    </w:pPr>
  </w:style>
  <w:style w:type="paragraph" w:styleId="affff7">
    <w:name w:val="Body Text First Indent"/>
    <w:basedOn w:val="affff5"/>
    <w:link w:val="affff8"/>
    <w:semiHidden/>
    <w:rsid w:val="004E50D8"/>
    <w:pPr>
      <w:ind w:firstLineChars="100" w:firstLine="420"/>
    </w:pPr>
  </w:style>
  <w:style w:type="paragraph" w:styleId="affff9">
    <w:name w:val="Body Text Indent"/>
    <w:basedOn w:val="a2"/>
    <w:link w:val="affffa"/>
    <w:semiHidden/>
    <w:rsid w:val="004E50D8"/>
    <w:pPr>
      <w:spacing w:after="120"/>
      <w:ind w:leftChars="200" w:left="420"/>
    </w:pPr>
  </w:style>
  <w:style w:type="paragraph" w:styleId="2f">
    <w:name w:val="Body Text First Indent 2"/>
    <w:basedOn w:val="affff9"/>
    <w:link w:val="2f0"/>
    <w:semiHidden/>
    <w:rsid w:val="004E50D8"/>
    <w:pPr>
      <w:ind w:firstLineChars="200" w:firstLine="420"/>
    </w:pPr>
  </w:style>
  <w:style w:type="paragraph" w:styleId="affffb">
    <w:name w:val="Normal Indent"/>
    <w:basedOn w:val="a2"/>
    <w:semiHidden/>
    <w:rsid w:val="004E50D8"/>
    <w:pPr>
      <w:ind w:firstLineChars="200" w:firstLine="420"/>
    </w:pPr>
  </w:style>
  <w:style w:type="paragraph" w:styleId="2f1">
    <w:name w:val="Body Text 2"/>
    <w:basedOn w:val="a2"/>
    <w:link w:val="2f2"/>
    <w:semiHidden/>
    <w:rsid w:val="004E50D8"/>
    <w:pPr>
      <w:spacing w:after="120" w:line="480" w:lineRule="auto"/>
    </w:pPr>
  </w:style>
  <w:style w:type="paragraph" w:styleId="3f">
    <w:name w:val="Body Text 3"/>
    <w:basedOn w:val="a2"/>
    <w:link w:val="3f0"/>
    <w:semiHidden/>
    <w:rsid w:val="004E50D8"/>
    <w:pPr>
      <w:spacing w:after="120"/>
    </w:pPr>
    <w:rPr>
      <w:sz w:val="16"/>
      <w:szCs w:val="16"/>
    </w:rPr>
  </w:style>
  <w:style w:type="paragraph" w:styleId="2f3">
    <w:name w:val="Body Text Indent 2"/>
    <w:basedOn w:val="a2"/>
    <w:link w:val="2f4"/>
    <w:semiHidden/>
    <w:rsid w:val="004E50D8"/>
    <w:pPr>
      <w:spacing w:after="120" w:line="480" w:lineRule="auto"/>
      <w:ind w:leftChars="200" w:left="420"/>
    </w:pPr>
  </w:style>
  <w:style w:type="paragraph" w:styleId="3f1">
    <w:name w:val="Body Text Indent 3"/>
    <w:basedOn w:val="a2"/>
    <w:link w:val="3f2"/>
    <w:semiHidden/>
    <w:rsid w:val="004E50D8"/>
    <w:pPr>
      <w:spacing w:after="120"/>
      <w:ind w:leftChars="200" w:left="420"/>
    </w:pPr>
    <w:rPr>
      <w:sz w:val="16"/>
      <w:szCs w:val="16"/>
    </w:rPr>
  </w:style>
  <w:style w:type="paragraph" w:styleId="affffc">
    <w:name w:val="Note Heading"/>
    <w:basedOn w:val="a2"/>
    <w:next w:val="a2"/>
    <w:link w:val="affffd"/>
    <w:semiHidden/>
    <w:rsid w:val="004E50D8"/>
    <w:pPr>
      <w:jc w:val="center"/>
    </w:pPr>
  </w:style>
  <w:style w:type="paragraph" w:customStyle="1" w:styleId="ItemStepinTable">
    <w:name w:val="Item Step in Table"/>
    <w:rsid w:val="004E50D8"/>
    <w:pPr>
      <w:numPr>
        <w:numId w:val="8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4E50D8"/>
    <w:pPr>
      <w:spacing w:after="400"/>
    </w:pPr>
    <w:rPr>
      <w:b/>
    </w:rPr>
  </w:style>
  <w:style w:type="paragraph" w:customStyle="1" w:styleId="1d">
    <w:name w:val="样式1"/>
    <w:basedOn w:val="End"/>
    <w:semiHidden/>
    <w:rsid w:val="004E50D8"/>
    <w:rPr>
      <w:b w:val="0"/>
    </w:rPr>
  </w:style>
  <w:style w:type="paragraph" w:customStyle="1" w:styleId="NotesTextListinTable">
    <w:name w:val="Notes Text List in Table"/>
    <w:rsid w:val="004E50D8"/>
    <w:pPr>
      <w:numPr>
        <w:numId w:val="12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4E50D8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4E50D8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4E50D8"/>
    <w:pPr>
      <w:numPr>
        <w:numId w:val="9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4E50D8"/>
    <w:pPr>
      <w:keepNext/>
      <w:numPr>
        <w:ilvl w:val="7"/>
        <w:numId w:val="1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4E50D8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4E50D8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4E50D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4E50D8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4E50D8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4E50D8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4E50D8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4E50D8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4E50D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4E50D8"/>
    <w:pPr>
      <w:ind w:left="0"/>
    </w:pPr>
  </w:style>
  <w:style w:type="paragraph" w:customStyle="1" w:styleId="Code">
    <w:name w:val="Code"/>
    <w:basedOn w:val="a2"/>
    <w:rsid w:val="004E50D8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4E50D8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4E50D8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4E50D8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4E50D8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4E50D8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E50D8"/>
    <w:pPr>
      <w:ind w:left="284"/>
    </w:pPr>
  </w:style>
  <w:style w:type="paragraph" w:customStyle="1" w:styleId="Appendixheading1">
    <w:name w:val="Appendix heading 1"/>
    <w:basedOn w:val="1"/>
    <w:next w:val="2"/>
    <w:rsid w:val="004E50D8"/>
    <w:pPr>
      <w:keepLines/>
      <w:numPr>
        <w:numId w:val="1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4E50D8"/>
    <w:pPr>
      <w:numPr>
        <w:numId w:val="1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0"/>
    <w:next w:val="Appendixheading4"/>
    <w:rsid w:val="004E50D8"/>
    <w:p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0"/>
    <w:next w:val="Appendixheading5"/>
    <w:rsid w:val="004E50D8"/>
    <w:p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4E50D8"/>
    <w:pPr>
      <w:numPr>
        <w:numId w:val="15"/>
      </w:numPr>
      <w:topLinePunct w:val="0"/>
    </w:pPr>
    <w:rPr>
      <w:rFonts w:cs="Times New Roman"/>
      <w:bCs/>
    </w:rPr>
  </w:style>
  <w:style w:type="character" w:styleId="affffe">
    <w:name w:val="Placeholder Text"/>
    <w:basedOn w:val="a3"/>
    <w:uiPriority w:val="99"/>
    <w:semiHidden/>
    <w:rsid w:val="004E50D8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E50D8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5">
    <w:name w:val="脚注文本 字符"/>
    <w:basedOn w:val="a3"/>
    <w:link w:val="af4"/>
    <w:uiPriority w:val="99"/>
    <w:rsid w:val="004E50D8"/>
    <w:rPr>
      <w:rFonts w:ascii="HuaweiSans-Regular" w:eastAsia="方正兰亭黑简体" w:hAnsi="HuaweiSans-Regular" w:cs="Arial"/>
      <w:sz w:val="18"/>
      <w:szCs w:val="18"/>
    </w:rPr>
  </w:style>
  <w:style w:type="character" w:styleId="afffff">
    <w:name w:val="Subtle Emphasis"/>
    <w:basedOn w:val="a3"/>
    <w:uiPriority w:val="19"/>
    <w:rsid w:val="004E50D8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4E50D8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4E50D8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ff0">
    <w:name w:val="图样式"/>
    <w:basedOn w:val="a2"/>
    <w:rsid w:val="004E50D8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ff1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ff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4E50D8"/>
    <w:pPr>
      <w:spacing w:after="120"/>
    </w:pPr>
    <w:rPr>
      <w:rFonts w:cs="宋体"/>
      <w:szCs w:val="20"/>
    </w:rPr>
  </w:style>
  <w:style w:type="paragraph" w:customStyle="1" w:styleId="afffff2">
    <w:name w:val="表格"/>
    <w:next w:val="a2"/>
    <w:link w:val="Char0"/>
    <w:rsid w:val="004E50D8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f2"/>
    <w:rsid w:val="004E50D8"/>
    <w:rPr>
      <w:rFonts w:ascii="Arial" w:eastAsia="微软雅黑" w:hAnsi="Arial" w:cs="Arial"/>
      <w:snapToGrid w:val="0"/>
      <w:sz w:val="32"/>
      <w:szCs w:val="21"/>
    </w:rPr>
  </w:style>
  <w:style w:type="character" w:customStyle="1" w:styleId="afffff3">
    <w:name w:val="样式 蓝色"/>
    <w:basedOn w:val="a3"/>
    <w:semiHidden/>
    <w:rsid w:val="004E50D8"/>
    <w:rPr>
      <w:color w:val="0000FF"/>
    </w:rPr>
  </w:style>
  <w:style w:type="character" w:customStyle="1" w:styleId="afffff4">
    <w:name w:val="样式 倾斜 蓝色"/>
    <w:basedOn w:val="a3"/>
    <w:semiHidden/>
    <w:rsid w:val="004E50D8"/>
    <w:rPr>
      <w:i/>
      <w:iCs/>
      <w:color w:val="0000FF"/>
    </w:rPr>
  </w:style>
  <w:style w:type="paragraph" w:customStyle="1" w:styleId="Tab">
    <w:name w:val="正文+Tab"/>
    <w:basedOn w:val="a2"/>
    <w:rsid w:val="004E50D8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4E50D8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f5">
    <w:name w:val="命令行"/>
    <w:basedOn w:val="a2"/>
    <w:rsid w:val="004E50D8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4E50D8"/>
    <w:pPr>
      <w:ind w:left="2940"/>
    </w:pPr>
  </w:style>
  <w:style w:type="character" w:customStyle="1" w:styleId="afffff6">
    <w:name w:val="样式 正文 +"/>
    <w:basedOn w:val="a3"/>
    <w:rsid w:val="004E50D8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E50D8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4E50D8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4E50D8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4E50D8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4E50D8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f7">
    <w:name w:val="正文（首行不缩进）"/>
    <w:basedOn w:val="a2"/>
    <w:rsid w:val="004E50D8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f8">
    <w:name w:val="List Paragraph"/>
    <w:basedOn w:val="a2"/>
    <w:link w:val="afffff9"/>
    <w:autoRedefine/>
    <w:uiPriority w:val="34"/>
    <w:rsid w:val="004E50D8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f9">
    <w:name w:val="列表段落 字符"/>
    <w:basedOn w:val="a3"/>
    <w:link w:val="afffff8"/>
    <w:uiPriority w:val="34"/>
    <w:rsid w:val="004E50D8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4E50D8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fa">
    <w:name w:val="表格题注"/>
    <w:next w:val="a2"/>
    <w:rsid w:val="004E50D8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fb">
    <w:name w:val="插图题注"/>
    <w:next w:val="a2"/>
    <w:rsid w:val="004E50D8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4E50D8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f8"/>
    <w:rsid w:val="004E50D8"/>
    <w:pPr>
      <w:numPr>
        <w:numId w:val="14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f2"/>
    <w:rsid w:val="004E50D8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f0">
    <w:name w:val="页脚 字符"/>
    <w:basedOn w:val="a3"/>
    <w:link w:val="af"/>
    <w:uiPriority w:val="99"/>
    <w:rsid w:val="004E50D8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4E50D8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4E50D8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A949B1"/>
    <w:pPr>
      <w:ind w:leftChars="310" w:left="992"/>
    </w:pPr>
    <w:rPr>
      <w:rFonts w:ascii="Huawei Sans" w:hAnsi="Huawei Sans" w:cs="Huawei Sans"/>
      <w:kern w:val="2"/>
      <w:sz w:val="28"/>
      <w:szCs w:val="28"/>
    </w:rPr>
  </w:style>
  <w:style w:type="paragraph" w:customStyle="1" w:styleId="F1EN">
    <w:name w:val="F1正文EN"/>
    <w:basedOn w:val="a2"/>
    <w:link w:val="F1EN0"/>
    <w:rsid w:val="004E50D8"/>
    <w:rPr>
      <w:rFonts w:eastAsia="FrutigerNext LT Regular"/>
    </w:rPr>
  </w:style>
  <w:style w:type="character" w:customStyle="1" w:styleId="1f">
    <w:name w:val="1.正文 字符"/>
    <w:basedOn w:val="a3"/>
    <w:link w:val="1e"/>
    <w:rsid w:val="00A949B1"/>
    <w:rPr>
      <w:rFonts w:ascii="Huawei Sans" w:eastAsia="方正兰亭黑简体" w:hAnsi="Huawei Sans" w:cs="Huawei Sans"/>
      <w:kern w:val="2"/>
      <w:sz w:val="28"/>
      <w:szCs w:val="28"/>
    </w:rPr>
  </w:style>
  <w:style w:type="paragraph" w:customStyle="1" w:styleId="2f5">
    <w:name w:val="2.命令"/>
    <w:basedOn w:val="a2"/>
    <w:link w:val="2f6"/>
    <w:autoRedefine/>
    <w:qFormat/>
    <w:rsid w:val="00EB1D0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4E50D8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6">
    <w:name w:val="2.命令 字符"/>
    <w:basedOn w:val="a3"/>
    <w:link w:val="2f5"/>
    <w:rsid w:val="00EB1D09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Step"/>
    <w:link w:val="3f3"/>
    <w:autoRedefine/>
    <w:qFormat/>
    <w:rsid w:val="004E50D8"/>
    <w:pPr>
      <w:numPr>
        <w:ilvl w:val="5"/>
        <w:numId w:val="3"/>
      </w:numPr>
      <w:spacing w:before="160" w:after="160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CE0D67"/>
    <w:pPr>
      <w:ind w:left="1446" w:right="-143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E50D8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a">
    <w:name w:val="5.表格文字"/>
    <w:basedOn w:val="TableText"/>
    <w:link w:val="5b"/>
    <w:autoRedefine/>
    <w:qFormat/>
    <w:rsid w:val="00747020"/>
    <w:pPr>
      <w:autoSpaceDE w:val="0"/>
      <w:autoSpaceDN w:val="0"/>
      <w:ind w:leftChars="-29" w:left="-93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4E50D8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CE0D67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4E50D8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b">
    <w:name w:val="5.表格文字 字符"/>
    <w:basedOn w:val="TableText0"/>
    <w:link w:val="5a"/>
    <w:rsid w:val="00747020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4">
    <w:name w:val="6.前言"/>
    <w:basedOn w:val="Heading1NoNumber"/>
    <w:link w:val="65"/>
    <w:autoRedefine/>
    <w:qFormat/>
    <w:rsid w:val="004E50D8"/>
    <w:pPr>
      <w:tabs>
        <w:tab w:val="left" w:pos="4095"/>
        <w:tab w:val="right" w:pos="9638"/>
      </w:tabs>
    </w:pPr>
  </w:style>
  <w:style w:type="paragraph" w:customStyle="1" w:styleId="74">
    <w:name w:val="7.简介标题"/>
    <w:basedOn w:val="Heading2NoNumber"/>
    <w:link w:val="75"/>
    <w:autoRedefine/>
    <w:qFormat/>
    <w:rsid w:val="004E50D8"/>
  </w:style>
  <w:style w:type="character" w:customStyle="1" w:styleId="Heading1NoNumber0">
    <w:name w:val="Heading1 No Number 字符"/>
    <w:basedOn w:val="10"/>
    <w:link w:val="Heading1NoNumber"/>
    <w:rsid w:val="004E50D8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5">
    <w:name w:val="6.前言 字符"/>
    <w:basedOn w:val="Heading1NoNumber0"/>
    <w:link w:val="64"/>
    <w:rsid w:val="004E50D8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4">
    <w:name w:val="8.前言标题"/>
    <w:basedOn w:val="Heading3NoNumber"/>
    <w:link w:val="85"/>
    <w:autoRedefine/>
    <w:qFormat/>
    <w:rsid w:val="004E50D8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0C7D86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4E50D8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4E50D8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0"/>
    <w:rsid w:val="00295C40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4E50D8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4E50D8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fc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b"/>
    <w:qFormat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3">
    <w:name w:val="3.步骤 字符"/>
    <w:basedOn w:val="Step0"/>
    <w:link w:val="3"/>
    <w:rsid w:val="004E50D8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c"/>
    <w:autoRedefine/>
    <w:qFormat/>
    <w:rsid w:val="00295C40"/>
    <w:pPr>
      <w:numPr>
        <w:ilvl w:val="8"/>
        <w:numId w:val="3"/>
      </w:numPr>
      <w:spacing w:before="160" w:line="240" w:lineRule="auto"/>
      <w:ind w:leftChars="0" w:left="0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2">
    <w:name w:val="9.图片标题"/>
    <w:basedOn w:val="FigureDescription"/>
    <w:link w:val="93"/>
    <w:autoRedefine/>
    <w:qFormat/>
    <w:rsid w:val="00232C5E"/>
    <w:pPr>
      <w:spacing w:before="80" w:after="240" w:line="240" w:lineRule="auto"/>
      <w:ind w:left="993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3">
    <w:name w:val="9.图片标题 字符"/>
    <w:basedOn w:val="FigureDescription0"/>
    <w:link w:val="92"/>
    <w:rsid w:val="00232C5E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c">
    <w:name w:val="5.表格标题 字符"/>
    <w:basedOn w:val="TableDescription2"/>
    <w:link w:val="50"/>
    <w:rsid w:val="00295C40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fd">
    <w:name w:val="No Spacing"/>
    <w:autoRedefine/>
    <w:uiPriority w:val="1"/>
    <w:rsid w:val="004E50D8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fe">
    <w:name w:val="Intense Emphasis"/>
    <w:basedOn w:val="a3"/>
    <w:uiPriority w:val="21"/>
    <w:rsid w:val="004E50D8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ff">
    <w:name w:val="Quote"/>
    <w:basedOn w:val="a2"/>
    <w:next w:val="a2"/>
    <w:link w:val="affffff0"/>
    <w:autoRedefine/>
    <w:uiPriority w:val="29"/>
    <w:rsid w:val="004E50D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f0">
    <w:name w:val="引用 字符"/>
    <w:basedOn w:val="a3"/>
    <w:link w:val="affffff"/>
    <w:uiPriority w:val="29"/>
    <w:rsid w:val="004E50D8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ff1">
    <w:name w:val="Intense Quote"/>
    <w:basedOn w:val="a2"/>
    <w:next w:val="a2"/>
    <w:link w:val="affffff2"/>
    <w:autoRedefine/>
    <w:uiPriority w:val="30"/>
    <w:rsid w:val="004E50D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f2">
    <w:name w:val="明显引用 字符"/>
    <w:basedOn w:val="a3"/>
    <w:link w:val="affffff1"/>
    <w:uiPriority w:val="30"/>
    <w:rsid w:val="004E50D8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f3">
    <w:name w:val="Subtle Reference"/>
    <w:basedOn w:val="a3"/>
    <w:uiPriority w:val="31"/>
    <w:rsid w:val="004E50D8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f4">
    <w:name w:val="Intense Reference"/>
    <w:basedOn w:val="a3"/>
    <w:uiPriority w:val="32"/>
    <w:rsid w:val="004E50D8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f5">
    <w:name w:val="Book Title"/>
    <w:basedOn w:val="a3"/>
    <w:uiPriority w:val="33"/>
    <w:rsid w:val="004E50D8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41">
    <w:name w:val="标题 4 字符"/>
    <w:aliases w:val="ALT+4 字符"/>
    <w:basedOn w:val="a3"/>
    <w:link w:val="40"/>
    <w:rsid w:val="00E8188B"/>
    <w:rPr>
      <w:rFonts w:ascii="方正兰亭黑简体" w:eastAsia="方正兰亭黑简体" w:hAnsi="方正兰亭黑简体" w:cs="Huawei Sans"/>
      <w:noProof/>
      <w:sz w:val="28"/>
      <w:szCs w:val="32"/>
    </w:rPr>
  </w:style>
  <w:style w:type="character" w:customStyle="1" w:styleId="52">
    <w:name w:val="标题 5 字符"/>
    <w:aliases w:val="ALT+5 字符"/>
    <w:basedOn w:val="a3"/>
    <w:link w:val="5"/>
    <w:rsid w:val="00970FB9"/>
    <w:rPr>
      <w:rFonts w:ascii="Huawei Sans" w:eastAsia="方正兰亭黑简体" w:hAnsi="Huawei Sans" w:cs="Arial"/>
      <w:noProof/>
      <w:sz w:val="24"/>
      <w:szCs w:val="24"/>
    </w:rPr>
  </w:style>
  <w:style w:type="character" w:customStyle="1" w:styleId="60">
    <w:name w:val="标题 6 字符"/>
    <w:basedOn w:val="a3"/>
    <w:link w:val="6"/>
    <w:rsid w:val="00970FB9"/>
    <w:rPr>
      <w:rFonts w:ascii="Arial" w:eastAsia="黑体" w:hAnsi="Arial"/>
      <w:b/>
      <w:bCs/>
      <w:sz w:val="32"/>
      <w:szCs w:val="32"/>
    </w:rPr>
  </w:style>
  <w:style w:type="character" w:customStyle="1" w:styleId="70">
    <w:name w:val="标题 7 字符"/>
    <w:basedOn w:val="a3"/>
    <w:link w:val="7"/>
    <w:rsid w:val="00970FB9"/>
    <w:rPr>
      <w:rFonts w:ascii="Huawei Sans" w:eastAsia="方正兰亭黑简体" w:hAnsi="Huawei Sans" w:cs="Arial"/>
      <w:b/>
      <w:sz w:val="44"/>
      <w:szCs w:val="44"/>
    </w:rPr>
  </w:style>
  <w:style w:type="character" w:customStyle="1" w:styleId="80">
    <w:name w:val="标题 8 字符"/>
    <w:basedOn w:val="a3"/>
    <w:link w:val="8"/>
    <w:rsid w:val="00970FB9"/>
    <w:rPr>
      <w:rFonts w:ascii="Huawei Sans" w:eastAsia="方正兰亭黑简体" w:hAnsi="Huawei Sans"/>
      <w:bCs/>
      <w:noProof/>
      <w:sz w:val="36"/>
      <w:szCs w:val="36"/>
      <w:lang w:eastAsia="en-US"/>
    </w:rPr>
  </w:style>
  <w:style w:type="character" w:customStyle="1" w:styleId="90">
    <w:name w:val="标题 9 字符"/>
    <w:basedOn w:val="a3"/>
    <w:link w:val="9"/>
    <w:rsid w:val="00970FB9"/>
    <w:rPr>
      <w:rFonts w:ascii="Huawei Sans" w:eastAsia="方正兰亭黑简体" w:hAnsi="Huawei Sans"/>
      <w:noProof/>
      <w:sz w:val="32"/>
      <w:szCs w:val="32"/>
    </w:rPr>
  </w:style>
  <w:style w:type="character" w:customStyle="1" w:styleId="aa">
    <w:name w:val="标题 字符"/>
    <w:basedOn w:val="a3"/>
    <w:link w:val="a9"/>
    <w:rsid w:val="00970FB9"/>
    <w:rPr>
      <w:rFonts w:ascii="Arial" w:eastAsia="方正兰亭黑简体" w:hAnsi="Arial" w:cs="Arial"/>
      <w:b/>
      <w:bCs/>
      <w:sz w:val="32"/>
      <w:szCs w:val="32"/>
    </w:rPr>
  </w:style>
  <w:style w:type="character" w:customStyle="1" w:styleId="ae">
    <w:name w:val="文档结构图 字符"/>
    <w:basedOn w:val="a3"/>
    <w:link w:val="ad"/>
    <w:semiHidden/>
    <w:rsid w:val="00970FB9"/>
    <w:rPr>
      <w:rFonts w:ascii="HuaweiSans-Regular" w:eastAsia="方正兰亭黑简体" w:hAnsi="HuaweiSans-Regular" w:cs="Arial"/>
      <w:sz w:val="32"/>
      <w:szCs w:val="32"/>
      <w:shd w:val="clear" w:color="auto" w:fill="000080"/>
    </w:rPr>
  </w:style>
  <w:style w:type="character" w:customStyle="1" w:styleId="Char1">
    <w:name w:val="页眉 Char1"/>
    <w:basedOn w:val="a3"/>
    <w:uiPriority w:val="99"/>
    <w:semiHidden/>
    <w:rsid w:val="00970FB9"/>
    <w:rPr>
      <w:rFonts w:ascii="微软雅黑" w:eastAsia="微软雅黑" w:hAnsi="微软雅黑" w:cs="微软雅黑"/>
      <w:sz w:val="18"/>
      <w:szCs w:val="18"/>
    </w:rPr>
  </w:style>
  <w:style w:type="character" w:customStyle="1" w:styleId="af3">
    <w:name w:val="宏文本 字符"/>
    <w:basedOn w:val="a3"/>
    <w:link w:val="af2"/>
    <w:semiHidden/>
    <w:rsid w:val="00970FB9"/>
    <w:rPr>
      <w:rFonts w:ascii="Courier New" w:eastAsia="方正兰亭黑简体" w:hAnsi="Courier New" w:cs="Courier New"/>
      <w:kern w:val="2"/>
      <w:sz w:val="24"/>
      <w:szCs w:val="24"/>
    </w:rPr>
  </w:style>
  <w:style w:type="character" w:customStyle="1" w:styleId="af8">
    <w:name w:val="批注框文本 字符"/>
    <w:basedOn w:val="a3"/>
    <w:link w:val="af7"/>
    <w:semiHidden/>
    <w:rsid w:val="00970FB9"/>
    <w:rPr>
      <w:rFonts w:ascii="HuaweiSans-Regular" w:eastAsia="方正兰亭黑简体" w:hAnsi="HuaweiSans-Regular" w:cs="Arial"/>
      <w:sz w:val="18"/>
      <w:szCs w:val="18"/>
    </w:rPr>
  </w:style>
  <w:style w:type="character" w:customStyle="1" w:styleId="afa">
    <w:name w:val="批注文字 字符"/>
    <w:basedOn w:val="a3"/>
    <w:link w:val="af9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d">
    <w:name w:val="批注主题 字符"/>
    <w:basedOn w:val="afa"/>
    <w:link w:val="afc"/>
    <w:semiHidden/>
    <w:rsid w:val="00970FB9"/>
    <w:rPr>
      <w:rFonts w:ascii="HuaweiSans-Regular" w:eastAsia="方正兰亭黑简体" w:hAnsi="HuaweiSans-Regular" w:cs="Arial"/>
      <w:b/>
      <w:bCs/>
      <w:sz w:val="32"/>
      <w:szCs w:val="32"/>
    </w:rPr>
  </w:style>
  <w:style w:type="character" w:customStyle="1" w:styleId="aff2">
    <w:name w:val="尾注文本 字符"/>
    <w:basedOn w:val="a3"/>
    <w:link w:val="aff1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HTML3">
    <w:name w:val="HTML 地址 字符"/>
    <w:basedOn w:val="a3"/>
    <w:link w:val="HTML2"/>
    <w:semiHidden/>
    <w:rsid w:val="00970FB9"/>
    <w:rPr>
      <w:rFonts w:ascii="HuaweiSans-Regular" w:eastAsia="方正兰亭黑简体" w:hAnsi="HuaweiSans-Regular" w:cs="Arial"/>
      <w:i/>
      <w:iCs/>
      <w:sz w:val="32"/>
      <w:szCs w:val="32"/>
    </w:rPr>
  </w:style>
  <w:style w:type="character" w:customStyle="1" w:styleId="HTMLa">
    <w:name w:val="HTML 预设格式 字符"/>
    <w:basedOn w:val="a3"/>
    <w:link w:val="HTML9"/>
    <w:semiHidden/>
    <w:rsid w:val="00970FB9"/>
    <w:rPr>
      <w:rFonts w:ascii="Courier New" w:eastAsia="方正兰亭黑简体" w:hAnsi="Courier New" w:cs="Courier New"/>
    </w:rPr>
  </w:style>
  <w:style w:type="character" w:customStyle="1" w:styleId="aff8">
    <w:name w:val="称呼 字符"/>
    <w:basedOn w:val="a3"/>
    <w:link w:val="aff7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a">
    <w:name w:val="纯文本 字符"/>
    <w:basedOn w:val="a3"/>
    <w:link w:val="aff9"/>
    <w:semiHidden/>
    <w:rsid w:val="00970FB9"/>
    <w:rPr>
      <w:rFonts w:ascii="宋体" w:eastAsia="方正兰亭黑简体" w:hAnsi="Courier New" w:cs="Courier New"/>
      <w:sz w:val="32"/>
      <w:szCs w:val="32"/>
    </w:rPr>
  </w:style>
  <w:style w:type="character" w:customStyle="1" w:styleId="affd">
    <w:name w:val="电子邮件签名 字符"/>
    <w:basedOn w:val="a3"/>
    <w:link w:val="affc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">
    <w:name w:val="副标题 字符"/>
    <w:basedOn w:val="a3"/>
    <w:link w:val="affe"/>
    <w:rsid w:val="00970FB9"/>
    <w:rPr>
      <w:rFonts w:ascii="Arial" w:eastAsia="方正兰亭黑简体" w:hAnsi="Arial" w:cs="Arial"/>
      <w:b/>
      <w:bCs/>
      <w:kern w:val="28"/>
      <w:sz w:val="32"/>
      <w:szCs w:val="32"/>
    </w:rPr>
  </w:style>
  <w:style w:type="character" w:customStyle="1" w:styleId="afff2">
    <w:name w:val="结束语 字符"/>
    <w:basedOn w:val="a3"/>
    <w:link w:val="afff1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9">
    <w:name w:val="签名 字符"/>
    <w:basedOn w:val="a3"/>
    <w:link w:val="afff8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c">
    <w:name w:val="日期 字符"/>
    <w:basedOn w:val="a3"/>
    <w:link w:val="afffb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f0">
    <w:name w:val="信息标题 字符"/>
    <w:basedOn w:val="a3"/>
    <w:link w:val="affff"/>
    <w:semiHidden/>
    <w:rsid w:val="00970FB9"/>
    <w:rPr>
      <w:rFonts w:ascii="Arial" w:eastAsia="方正兰亭黑简体" w:hAnsi="Arial" w:cs="Arial"/>
      <w:sz w:val="32"/>
      <w:szCs w:val="32"/>
      <w:shd w:val="pct20" w:color="auto" w:fill="auto"/>
    </w:rPr>
  </w:style>
  <w:style w:type="character" w:customStyle="1" w:styleId="affff6">
    <w:name w:val="正文文本 字符"/>
    <w:basedOn w:val="a3"/>
    <w:link w:val="affff5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f8">
    <w:name w:val="正文文本首行缩进 字符"/>
    <w:basedOn w:val="affff6"/>
    <w:link w:val="affff7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fa">
    <w:name w:val="正文文本缩进 字符"/>
    <w:basedOn w:val="a3"/>
    <w:link w:val="affff9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f0">
    <w:name w:val="正文文本首行缩进 2 字符"/>
    <w:basedOn w:val="affffa"/>
    <w:link w:val="2f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f2">
    <w:name w:val="正文文本 2 字符"/>
    <w:basedOn w:val="a3"/>
    <w:link w:val="2f1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f0">
    <w:name w:val="正文文本 3 字符"/>
    <w:basedOn w:val="a3"/>
    <w:link w:val="3f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2f4">
    <w:name w:val="正文文本缩进 2 字符"/>
    <w:basedOn w:val="a3"/>
    <w:link w:val="2f3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f2">
    <w:name w:val="正文文本缩进 3 字符"/>
    <w:basedOn w:val="a3"/>
    <w:link w:val="3f1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affffd">
    <w:name w:val="注释标题 字符"/>
    <w:basedOn w:val="a3"/>
    <w:link w:val="affffc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paragraph" w:customStyle="1" w:styleId="hcaption">
    <w:name w:val="hcaption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paragraph" w:customStyle="1" w:styleId="FirstParagraph">
    <w:name w:val="First Paragraph"/>
    <w:basedOn w:val="affff5"/>
    <w:next w:val="affff5"/>
    <w:qFormat/>
    <w:rsid w:val="00970FB9"/>
    <w:pPr>
      <w:topLinePunct w:val="0"/>
      <w:adjustRightInd/>
      <w:snapToGrid/>
      <w:spacing w:before="180" w:after="18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Compact">
    <w:name w:val="Compact"/>
    <w:basedOn w:val="affff5"/>
    <w:qFormat/>
    <w:rsid w:val="00970FB9"/>
    <w:pPr>
      <w:topLinePunct w:val="0"/>
      <w:adjustRightInd/>
      <w:snapToGrid/>
      <w:spacing w:before="36" w:after="36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uthor">
    <w:name w:val="Author"/>
    <w:next w:val="affff5"/>
    <w:qFormat/>
    <w:rsid w:val="00970FB9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2"/>
    <w:next w:val="affff5"/>
    <w:qFormat/>
    <w:rsid w:val="00970FB9"/>
    <w:pPr>
      <w:keepNext/>
      <w:keepLines/>
      <w:topLinePunct w:val="0"/>
      <w:adjustRightInd/>
      <w:snapToGrid/>
      <w:spacing w:before="300" w:after="300" w:line="240" w:lineRule="auto"/>
      <w:ind w:left="0"/>
    </w:pPr>
    <w:rPr>
      <w:rFonts w:asciiTheme="minorHAnsi" w:eastAsiaTheme="minorEastAsia" w:hAnsiTheme="minorHAnsi" w:cstheme="minorBidi"/>
      <w:lang w:eastAsia="en-US"/>
    </w:rPr>
  </w:style>
  <w:style w:type="paragraph" w:styleId="affffff6">
    <w:name w:val="Bibliography"/>
    <w:basedOn w:val="a2"/>
    <w:qFormat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DefinitionTerm">
    <w:name w:val="Definition Term"/>
    <w:basedOn w:val="a2"/>
    <w:next w:val="Definition"/>
    <w:rsid w:val="00970FB9"/>
    <w:pPr>
      <w:keepNext/>
      <w:keepLines/>
      <w:topLinePunct w:val="0"/>
      <w:adjustRightInd/>
      <w:snapToGrid/>
      <w:spacing w:before="0" w:after="0" w:line="240" w:lineRule="auto"/>
      <w:ind w:left="0"/>
    </w:pPr>
    <w:rPr>
      <w:rFonts w:asciiTheme="minorHAnsi" w:eastAsiaTheme="minorEastAsia" w:hAnsiTheme="minorHAnsi" w:cstheme="minorBidi"/>
      <w:b/>
      <w:sz w:val="24"/>
      <w:szCs w:val="24"/>
      <w:lang w:eastAsia="en-US"/>
    </w:rPr>
  </w:style>
  <w:style w:type="paragraph" w:customStyle="1" w:styleId="Definition">
    <w:name w:val="Definition"/>
    <w:basedOn w:val="a2"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TableCaption">
    <w:name w:val="Table Caption"/>
    <w:basedOn w:val="aff"/>
    <w:rsid w:val="00970FB9"/>
    <w:pPr>
      <w:keepNext/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ImageCaption">
    <w:name w:val="Image Caption"/>
    <w:basedOn w:val="aff"/>
    <w:rsid w:val="00970FB9"/>
    <w:pPr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Figure"/>
    <w:rsid w:val="00970FB9"/>
    <w:pPr>
      <w:keepNext/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aff0">
    <w:name w:val="题注 字符"/>
    <w:basedOn w:val="a3"/>
    <w:link w:val="aff"/>
    <w:rsid w:val="00970FB9"/>
    <w:rPr>
      <w:rFonts w:ascii="Arial" w:eastAsia="黑体" w:hAnsi="Arial" w:cs="Arial"/>
    </w:rPr>
  </w:style>
  <w:style w:type="character" w:customStyle="1" w:styleId="VerbatimChar">
    <w:name w:val="Verbatim Char"/>
    <w:basedOn w:val="aff0"/>
    <w:link w:val="SourceCode"/>
    <w:rsid w:val="00970FB9"/>
    <w:rPr>
      <w:rFonts w:ascii="Consolas" w:eastAsia="黑体" w:hAnsi="Consolas" w:cs="微软雅黑"/>
      <w:sz w:val="22"/>
    </w:rPr>
  </w:style>
  <w:style w:type="paragraph" w:customStyle="1" w:styleId="SourceCode">
    <w:name w:val="Source Code"/>
    <w:basedOn w:val="a2"/>
    <w:link w:val="VerbatimChar"/>
    <w:rsid w:val="00970FB9"/>
    <w:pPr>
      <w:wordWrap w:val="0"/>
      <w:topLinePunct w:val="0"/>
      <w:adjustRightInd/>
      <w:snapToGrid/>
      <w:spacing w:before="0" w:after="200" w:line="240" w:lineRule="auto"/>
      <w:ind w:left="0"/>
    </w:pPr>
    <w:rPr>
      <w:rFonts w:ascii="Consolas" w:eastAsia="黑体" w:hAnsi="Consolas"/>
      <w:sz w:val="22"/>
    </w:rPr>
  </w:style>
  <w:style w:type="character" w:customStyle="1" w:styleId="KeywordTok">
    <w:name w:val="Keyword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DataTypeTok">
    <w:name w:val="DataTypeTok"/>
    <w:basedOn w:val="VerbatimChar"/>
    <w:rsid w:val="00970FB9"/>
    <w:rPr>
      <w:rFonts w:ascii="Consolas" w:eastAsia="黑体" w:hAnsi="Consolas" w:cs="微软雅黑"/>
      <w:color w:val="902000"/>
      <w:sz w:val="22"/>
    </w:rPr>
  </w:style>
  <w:style w:type="character" w:customStyle="1" w:styleId="DecValTok">
    <w:name w:val="DecVal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BaseNTok">
    <w:name w:val="BaseN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FloatTok">
    <w:name w:val="Float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ConstantTok">
    <w:name w:val="ConstantTok"/>
    <w:basedOn w:val="VerbatimChar"/>
    <w:rsid w:val="00970FB9"/>
    <w:rPr>
      <w:rFonts w:ascii="Consolas" w:eastAsia="黑体" w:hAnsi="Consolas" w:cs="微软雅黑"/>
      <w:color w:val="880000"/>
      <w:sz w:val="22"/>
    </w:rPr>
  </w:style>
  <w:style w:type="character" w:customStyle="1" w:styleId="CharTok">
    <w:name w:val="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CharTok">
    <w:name w:val="Special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tringTok">
    <w:name w:val="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VerbatimStringTok">
    <w:name w:val="Verbatim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StringTok">
    <w:name w:val="SpecialStringTok"/>
    <w:basedOn w:val="VerbatimChar"/>
    <w:rsid w:val="00970FB9"/>
    <w:rPr>
      <w:rFonts w:ascii="Consolas" w:eastAsia="黑体" w:hAnsi="Consolas" w:cs="微软雅黑"/>
      <w:color w:val="BB6688"/>
      <w:sz w:val="22"/>
    </w:rPr>
  </w:style>
  <w:style w:type="character" w:customStyle="1" w:styleId="ImportTok">
    <w:name w:val="Import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CommentTok">
    <w:name w:val="CommentTok"/>
    <w:basedOn w:val="VerbatimChar"/>
    <w:rsid w:val="00970FB9"/>
    <w:rPr>
      <w:rFonts w:ascii="Consolas" w:eastAsia="黑体" w:hAnsi="Consolas" w:cs="微软雅黑"/>
      <w:i/>
      <w:color w:val="60A0B0"/>
      <w:sz w:val="22"/>
    </w:rPr>
  </w:style>
  <w:style w:type="character" w:customStyle="1" w:styleId="DocumentationTok">
    <w:name w:val="DocumentationTok"/>
    <w:basedOn w:val="VerbatimChar"/>
    <w:rsid w:val="00970FB9"/>
    <w:rPr>
      <w:rFonts w:ascii="Consolas" w:eastAsia="黑体" w:hAnsi="Consolas" w:cs="微软雅黑"/>
      <w:i/>
      <w:color w:val="BA2121"/>
      <w:sz w:val="22"/>
    </w:rPr>
  </w:style>
  <w:style w:type="character" w:customStyle="1" w:styleId="AnnotationTok">
    <w:name w:val="Annot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OtherTok">
    <w:name w:val="OtherTok"/>
    <w:basedOn w:val="VerbatimChar"/>
    <w:rsid w:val="00970FB9"/>
    <w:rPr>
      <w:rFonts w:ascii="Consolas" w:eastAsia="黑体" w:hAnsi="Consolas" w:cs="微软雅黑"/>
      <w:color w:val="007020"/>
      <w:sz w:val="22"/>
    </w:rPr>
  </w:style>
  <w:style w:type="character" w:customStyle="1" w:styleId="FunctionTok">
    <w:name w:val="FunctionTok"/>
    <w:basedOn w:val="VerbatimChar"/>
    <w:rsid w:val="00970FB9"/>
    <w:rPr>
      <w:rFonts w:ascii="Consolas" w:eastAsia="黑体" w:hAnsi="Consolas" w:cs="微软雅黑"/>
      <w:color w:val="06287E"/>
      <w:sz w:val="22"/>
    </w:rPr>
  </w:style>
  <w:style w:type="character" w:customStyle="1" w:styleId="VariableTok">
    <w:name w:val="VariableTok"/>
    <w:basedOn w:val="VerbatimChar"/>
    <w:rsid w:val="00970FB9"/>
    <w:rPr>
      <w:rFonts w:ascii="Consolas" w:eastAsia="黑体" w:hAnsi="Consolas" w:cs="微软雅黑"/>
      <w:color w:val="19177C"/>
      <w:sz w:val="22"/>
    </w:rPr>
  </w:style>
  <w:style w:type="character" w:customStyle="1" w:styleId="ControlFlowTok">
    <w:name w:val="ControlFlow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OperatorTok">
    <w:name w:val="OperatorTok"/>
    <w:basedOn w:val="VerbatimChar"/>
    <w:rsid w:val="00970FB9"/>
    <w:rPr>
      <w:rFonts w:ascii="Consolas" w:eastAsia="黑体" w:hAnsi="Consolas" w:cs="微软雅黑"/>
      <w:color w:val="666666"/>
      <w:sz w:val="22"/>
    </w:rPr>
  </w:style>
  <w:style w:type="character" w:customStyle="1" w:styleId="BuiltInTok">
    <w:name w:val="BuiltI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ExtensionTok">
    <w:name w:val="Extensio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PreprocessorTok">
    <w:name w:val="PreprocessorTok"/>
    <w:basedOn w:val="VerbatimChar"/>
    <w:rsid w:val="00970FB9"/>
    <w:rPr>
      <w:rFonts w:ascii="Consolas" w:eastAsia="黑体" w:hAnsi="Consolas" w:cs="微软雅黑"/>
      <w:color w:val="BC7A00"/>
      <w:sz w:val="22"/>
    </w:rPr>
  </w:style>
  <w:style w:type="character" w:customStyle="1" w:styleId="AttributeTok">
    <w:name w:val="AttributeTok"/>
    <w:basedOn w:val="VerbatimChar"/>
    <w:rsid w:val="00970FB9"/>
    <w:rPr>
      <w:rFonts w:ascii="Consolas" w:eastAsia="黑体" w:hAnsi="Consolas" w:cs="微软雅黑"/>
      <w:color w:val="7D9029"/>
      <w:sz w:val="22"/>
    </w:rPr>
  </w:style>
  <w:style w:type="character" w:customStyle="1" w:styleId="RegionMarkerTok">
    <w:name w:val="RegionMarker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InformationTok">
    <w:name w:val="Inform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WarningTok">
    <w:name w:val="Warning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AlertTok">
    <w:name w:val="Alert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ErrorTok">
    <w:name w:val="Error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NormalTok">
    <w:name w:val="NormalTok"/>
    <w:basedOn w:val="VerbatimChar"/>
    <w:rsid w:val="00970FB9"/>
    <w:rPr>
      <w:rFonts w:ascii="Consolas" w:eastAsia="黑体" w:hAnsi="Consolas" w:cs="微软雅黑"/>
      <w:sz w:val="22"/>
    </w:rPr>
  </w:style>
  <w:style w:type="paragraph" w:customStyle="1" w:styleId="affffff7">
    <w:name w:val="代码"/>
    <w:basedOn w:val="a2"/>
    <w:link w:val="Char2"/>
    <w:qFormat/>
    <w:rsid w:val="00970FB9"/>
    <w:pPr>
      <w:shd w:val="clear" w:color="auto" w:fill="D9D9D9" w:themeFill="background1" w:themeFillShade="D9"/>
      <w:spacing w:before="40" w:after="40" w:line="240" w:lineRule="auto"/>
      <w:ind w:left="1021"/>
    </w:pPr>
    <w:rPr>
      <w:rFonts w:ascii="Huawei Sans" w:hAnsi="Huawei Sans" w:cs="Courier New"/>
      <w:sz w:val="21"/>
      <w:szCs w:val="18"/>
      <w:lang w:eastAsia="en-US"/>
    </w:rPr>
  </w:style>
  <w:style w:type="character" w:customStyle="1" w:styleId="Char2">
    <w:name w:val="代码 Char"/>
    <w:basedOn w:val="a3"/>
    <w:link w:val="affffff7"/>
    <w:rsid w:val="00970FB9"/>
    <w:rPr>
      <w:rFonts w:ascii="Huawei Sans" w:eastAsia="方正兰亭黑简体" w:hAnsi="Huawei Sans" w:cs="Courier New"/>
      <w:sz w:val="21"/>
      <w:szCs w:val="18"/>
      <w:shd w:val="clear" w:color="auto" w:fill="D9D9D9" w:themeFill="background1" w:themeFillShade="D9"/>
      <w:lang w:eastAsia="en-US"/>
    </w:rPr>
  </w:style>
  <w:style w:type="paragraph" w:customStyle="1" w:styleId="Cover-">
    <w:name w:val="Cover-宋体+罗马+正文"/>
    <w:basedOn w:val="a2"/>
    <w:link w:val="Cover-Char"/>
    <w:rsid w:val="004E50D8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4E50D8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4E50D8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4E50D8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4E50D8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notetitle">
    <w:name w:val="notetitle"/>
    <w:basedOn w:val="a3"/>
    <w:rsid w:val="00A12982"/>
  </w:style>
  <w:style w:type="character" w:customStyle="1" w:styleId="uicontrol">
    <w:name w:val="uicontrol"/>
    <w:basedOn w:val="a3"/>
    <w:rsid w:val="00A84DF8"/>
  </w:style>
  <w:style w:type="character" w:customStyle="1" w:styleId="menucascade">
    <w:name w:val="menucascade"/>
    <w:basedOn w:val="a3"/>
    <w:rsid w:val="00A84DF8"/>
  </w:style>
  <w:style w:type="character" w:customStyle="1" w:styleId="1f0">
    <w:name w:val="未处理的提及1"/>
    <w:basedOn w:val="a3"/>
    <w:uiPriority w:val="99"/>
    <w:semiHidden/>
    <w:unhideWhenUsed/>
    <w:rsid w:val="009864F0"/>
    <w:rPr>
      <w:color w:val="605E5C"/>
      <w:shd w:val="clear" w:color="auto" w:fill="E1DFDD"/>
    </w:rPr>
  </w:style>
  <w:style w:type="paragraph" w:customStyle="1" w:styleId="AMDisplayEquation">
    <w:name w:val="AMDisplayEquation"/>
    <w:basedOn w:val="1e"/>
    <w:next w:val="a2"/>
    <w:link w:val="AMDisplayEquation0"/>
    <w:rsid w:val="00187513"/>
    <w:pPr>
      <w:tabs>
        <w:tab w:val="center" w:pos="5320"/>
        <w:tab w:val="right" w:pos="9640"/>
      </w:tabs>
    </w:pPr>
  </w:style>
  <w:style w:type="character" w:customStyle="1" w:styleId="AMDisplayEquation0">
    <w:name w:val="AMDisplayEquation 字符"/>
    <w:basedOn w:val="1f"/>
    <w:link w:val="AMDisplayEquation"/>
    <w:rsid w:val="00187513"/>
    <w:rPr>
      <w:rFonts w:ascii="Huawei Sans" w:eastAsia="方正兰亭黑简体" w:hAnsi="Huawei Sans" w:cs="Arial"/>
      <w:kern w:val="2"/>
      <w:sz w:val="21"/>
      <w:szCs w:val="32"/>
    </w:rPr>
  </w:style>
  <w:style w:type="character" w:customStyle="1" w:styleId="fontstyle01">
    <w:name w:val="fontstyle01"/>
    <w:basedOn w:val="a3"/>
    <w:rsid w:val="009465E3"/>
    <w:rPr>
      <w:rFonts w:ascii="LucidaConsole" w:hAnsi="LucidaConsole" w:hint="default"/>
      <w:b w:val="0"/>
      <w:bCs w:val="0"/>
      <w:i w:val="0"/>
      <w:iCs w:val="0"/>
      <w:color w:val="33333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25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6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4395">
          <w:marLeft w:val="475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0094">
          <w:marLeft w:val="475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49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27734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101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650181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797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0420">
          <w:marLeft w:val="475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8095">
          <w:marLeft w:val="475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851">
          <w:marLeft w:val="475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41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9165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35904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77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84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16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075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36844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5636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package" Target="embeddings/Microsoft_Visio_Drawing.vsdx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12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804A2C-18F2-411E-AB14-C7F65CF5A3C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83D3F5-A2B5-4F00-96FB-2C198E02B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2</TotalTime>
  <Pages>23</Pages>
  <Words>3324</Words>
  <Characters>18947</Characters>
  <Application>Microsoft Office Word</Application>
  <DocSecurity>0</DocSecurity>
  <Lines>157</Lines>
  <Paragraphs>44</Paragraphs>
  <ScaleCrop>false</ScaleCrop>
  <Company>Huawei Technologies Co.,Ltd.</Company>
  <LinksUpToDate>false</LinksUpToDate>
  <CharactersWithSpaces>22227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1553317260@qq.com</cp:lastModifiedBy>
  <cp:revision>2</cp:revision>
  <cp:lastPrinted>2016-11-21T02:33:00Z</cp:lastPrinted>
  <dcterms:created xsi:type="dcterms:W3CDTF">2022-08-23T11:27:00Z</dcterms:created>
  <dcterms:modified xsi:type="dcterms:W3CDTF">2022-08-23T11:27:00Z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(3)Ipq+9y/S0SJnsT/y+wi3S+gcXWdP/zuwKXiO5pft+FmMR9pRPbei+RXXPCYGXLb/H7No7Axb
6rtAaj8mJ99iiVFuBPWRroQhNv9ksVvpNP/HIoMOvS8wy7Yi0oYzjbYqq83gdtFcSBYFFcZJ
6dDj+xD9xBfZEk90EI7PTixgBNu5URypm05OnET0D/SqWN7Q9e5mS/jUL0P3u6VKkGQqkRZ6
vRo2Oy0DJsb9ziXt17</vt:lpwstr>
  </property>
  <property fmtid="{D5CDD505-2E9C-101B-9397-08002B2CF9AE}" pid="15" name="_2015_ms_pID_7253431">
    <vt:lpwstr>wCElFPWo0CTp6RGxBjBzVwSG7BQyUaJgUtyaK5LR6VjSIX5PeKHcjK
JVdZrU0VOTq1dmnCH1XDfdkYpITpDC3IKFjxsP8az5mDbJrr9ikfjNDkrsDrn6kzGFKlVoZa
UoKBV1HSp3NN1F5AbFvBim1FF0h6prZMpvneIWMyEiRWzFpZvgvXpNEX9JCzhs/i6O3KCiG0
X0IAxqTv4xvL6FAuvJ8w6C3rJEVlGVEghab4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rQ==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1652253750</vt:lpwstr>
  </property>
  <property fmtid="{D5CDD505-2E9C-101B-9397-08002B2CF9AE}" pid="22" name="AMWinEqns">
    <vt:bool>true</vt:bool>
  </property>
</Properties>
</file>